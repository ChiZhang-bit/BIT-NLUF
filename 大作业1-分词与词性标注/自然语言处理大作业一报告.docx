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70AE1" w14:textId="77777777" w:rsidR="00310429" w:rsidRPr="00FE6B5A" w:rsidRDefault="00FE6B5A" w:rsidP="00FE6B5A">
      <w:pPr>
        <w:ind w:right="1124"/>
        <w:rPr>
          <w:b/>
          <w:noProof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05FEAD" wp14:editId="1B08208C">
                <wp:simplePos x="0" y="0"/>
                <wp:positionH relativeFrom="column">
                  <wp:posOffset>4152900</wp:posOffset>
                </wp:positionH>
                <wp:positionV relativeFrom="paragraph">
                  <wp:posOffset>-257175</wp:posOffset>
                </wp:positionV>
                <wp:extent cx="1381125" cy="516890"/>
                <wp:effectExtent l="0" t="0" r="28575" b="1651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16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AA8CF" id="矩形 2" o:spid="_x0000_s1026" style="position:absolute;left:0;text-align:left;margin-left:327pt;margin-top:-20.25pt;width:108.75pt;height:4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" filled="f" strokecolor="black [3213]" strokeweight="1pt"/>
            </w:pict>
          </mc:Fallback>
        </mc:AlternateContent>
      </w:r>
      <w:r w:rsidRPr="00FE6B5A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1D54B57" wp14:editId="0EB81017">
                <wp:simplePos x="0" y="0"/>
                <wp:positionH relativeFrom="column">
                  <wp:posOffset>4228465</wp:posOffset>
                </wp:positionH>
                <wp:positionV relativeFrom="paragraph">
                  <wp:posOffset>-123825</wp:posOffset>
                </wp:positionV>
                <wp:extent cx="600075" cy="333375"/>
                <wp:effectExtent l="0" t="0" r="9525" b="952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CE5E7" w14:textId="77777777" w:rsidR="00FE6B5A" w:rsidRPr="00FE6B5A" w:rsidRDefault="00FE6B5A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E6B5A">
                              <w:rPr>
                                <w:b/>
                                <w:sz w:val="24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54B5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32.95pt;margin-top:-9.75pt;width:47.25pt;height:2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" stroked="f">
                <v:textbox>
                  <w:txbxContent>
                    <w:p w14:paraId="119CE5E7" w14:textId="77777777" w:rsidR="00FE6B5A" w:rsidRPr="00FE6B5A" w:rsidRDefault="00FE6B5A">
                      <w:pPr>
                        <w:rPr>
                          <w:b/>
                          <w:sz w:val="24"/>
                        </w:rPr>
                      </w:pPr>
                      <w:r w:rsidRPr="00FE6B5A">
                        <w:rPr>
                          <w:b/>
                          <w:sz w:val="24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4E00C5" wp14:editId="39806B2B">
                <wp:simplePos x="0" y="0"/>
                <wp:positionH relativeFrom="column">
                  <wp:posOffset>4829175</wp:posOffset>
                </wp:positionH>
                <wp:positionV relativeFrom="paragraph">
                  <wp:posOffset>-257175</wp:posOffset>
                </wp:positionV>
                <wp:extent cx="0" cy="516890"/>
                <wp:effectExtent l="0" t="0" r="19050" b="3556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103620" id="直接连接符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25pt,-20.25pt" to="380.2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28"/>
        </w:rPr>
        <w:t xml:space="preserve">　　　　　　　　　　　　　　　　　　　　　　　</w:t>
      </w:r>
    </w:p>
    <w:p w14:paraId="0759257F" w14:textId="77777777" w:rsidR="00310429" w:rsidRDefault="00310429">
      <w:pPr>
        <w:jc w:val="center"/>
        <w:rPr>
          <w:noProof/>
        </w:rPr>
      </w:pPr>
    </w:p>
    <w:p w14:paraId="02001EC1" w14:textId="77777777" w:rsidR="00310429" w:rsidRDefault="00310429">
      <w:pPr>
        <w:jc w:val="center"/>
        <w:rPr>
          <w:noProof/>
        </w:rPr>
      </w:pPr>
    </w:p>
    <w:p w14:paraId="59A88CA2" w14:textId="77777777" w:rsidR="00310429" w:rsidRDefault="00310429">
      <w:pPr>
        <w:jc w:val="center"/>
        <w:rPr>
          <w:noProof/>
        </w:rPr>
      </w:pPr>
    </w:p>
    <w:p w14:paraId="3227F760" w14:textId="77777777" w:rsidR="00FE6B5A" w:rsidRDefault="00FE6B5A">
      <w:pPr>
        <w:jc w:val="center"/>
      </w:pPr>
    </w:p>
    <w:p w14:paraId="4249E428" w14:textId="77777777" w:rsidR="00FE6B5A" w:rsidRDefault="00FE6B5A">
      <w:pPr>
        <w:jc w:val="center"/>
      </w:pPr>
    </w:p>
    <w:p w14:paraId="27C2BAE8" w14:textId="77777777" w:rsidR="006C5F79" w:rsidRDefault="00310429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7216" behindDoc="0" locked="0" layoutInCell="1" allowOverlap="1" wp14:anchorId="0E9C3627" wp14:editId="19D62E5E">
            <wp:simplePos x="0" y="0"/>
            <wp:positionH relativeFrom="column">
              <wp:posOffset>1300327</wp:posOffset>
            </wp:positionH>
            <wp:positionV relativeFrom="paragraph">
              <wp:posOffset>263744</wp:posOffset>
            </wp:positionV>
            <wp:extent cx="2679700" cy="726440"/>
            <wp:effectExtent l="0" t="0" r="6350" b="0"/>
            <wp:wrapTopAndBottom/>
            <wp:docPr id="1" name="图片 1" descr="15878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78961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46" b="30694"/>
                    <a:stretch/>
                  </pic:blipFill>
                  <pic:spPr bwMode="auto">
                    <a:xfrm>
                      <a:off x="0" y="0"/>
                      <a:ext cx="2679700" cy="72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93117" w14:textId="77777777" w:rsidR="00310429" w:rsidRDefault="003039ED">
      <w:r>
        <w:rPr>
          <w:rFonts w:hint="eastAsia"/>
        </w:rPr>
        <w:t xml:space="preserve">        </w:t>
      </w:r>
    </w:p>
    <w:p w14:paraId="4E2D4540" w14:textId="77777777" w:rsidR="00310429" w:rsidRDefault="00310429"/>
    <w:p w14:paraId="39C698DE" w14:textId="77777777" w:rsidR="00310429" w:rsidRDefault="00310429"/>
    <w:p w14:paraId="12E356B7" w14:textId="704B5863" w:rsidR="006C5F79" w:rsidRPr="00310429" w:rsidRDefault="001F5157" w:rsidP="00310429">
      <w:pPr>
        <w:jc w:val="center"/>
        <w:rPr>
          <w:rFonts w:ascii="微软雅黑" w:eastAsia="微软雅黑" w:hAnsi="微软雅黑"/>
          <w:b/>
          <w:bCs/>
          <w:sz w:val="48"/>
          <w:szCs w:val="36"/>
        </w:rPr>
      </w:pPr>
      <w:r>
        <w:rPr>
          <w:rFonts w:ascii="微软雅黑" w:eastAsia="微软雅黑" w:hAnsi="微软雅黑" w:hint="eastAsia"/>
          <w:b/>
          <w:bCs/>
          <w:sz w:val="48"/>
          <w:szCs w:val="36"/>
        </w:rPr>
        <w:t>自然语言理解初步</w:t>
      </w:r>
    </w:p>
    <w:p w14:paraId="36826AB2" w14:textId="7C909C03" w:rsidR="006C5F79" w:rsidRDefault="001F5157">
      <w:pPr>
        <w:jc w:val="center"/>
        <w:rPr>
          <w:rFonts w:ascii="微软雅黑" w:eastAsia="微软雅黑" w:hAnsi="微软雅黑" w:cs="微软雅黑"/>
          <w:b/>
          <w:bCs/>
          <w:sz w:val="48"/>
          <w:szCs w:val="48"/>
        </w:rPr>
      </w:pPr>
      <w:r>
        <w:rPr>
          <w:rFonts w:ascii="微软雅黑" w:eastAsia="微软雅黑" w:hAnsi="微软雅黑" w:cs="微软雅黑" w:hint="eastAsia"/>
          <w:b/>
          <w:bCs/>
          <w:sz w:val="48"/>
          <w:szCs w:val="48"/>
        </w:rPr>
        <w:t>大</w:t>
      </w:r>
      <w:r w:rsidR="00836282">
        <w:rPr>
          <w:rFonts w:ascii="微软雅黑" w:eastAsia="微软雅黑" w:hAnsi="微软雅黑" w:cs="微软雅黑"/>
          <w:b/>
          <w:bCs/>
          <w:sz w:val="48"/>
          <w:szCs w:val="48"/>
        </w:rPr>
        <w:t>作业</w:t>
      </w:r>
      <w:proofErr w:type="gramStart"/>
      <w:r>
        <w:rPr>
          <w:rFonts w:ascii="微软雅黑" w:eastAsia="微软雅黑" w:hAnsi="微软雅黑" w:cs="微软雅黑" w:hint="eastAsia"/>
          <w:b/>
          <w:bCs/>
          <w:sz w:val="48"/>
          <w:szCs w:val="48"/>
        </w:rPr>
        <w:t>一</w:t>
      </w:r>
      <w:proofErr w:type="gramEnd"/>
      <w:r>
        <w:rPr>
          <w:rFonts w:ascii="微软雅黑" w:eastAsia="微软雅黑" w:hAnsi="微软雅黑" w:cs="微软雅黑" w:hint="eastAsia"/>
          <w:b/>
          <w:bCs/>
          <w:sz w:val="48"/>
          <w:szCs w:val="48"/>
        </w:rPr>
        <w:t>报告</w:t>
      </w:r>
    </w:p>
    <w:p w14:paraId="4443FBB1" w14:textId="77777777" w:rsidR="006C5F79" w:rsidRDefault="006C5F79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7F1B84A5" w14:textId="77777777" w:rsidR="006C5F79" w:rsidRDefault="006C5F79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5DBCBBDB" w14:textId="73744909" w:rsidR="006C5F79" w:rsidRDefault="003039ED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题</w:t>
      </w:r>
      <w:r w:rsidR="00836282"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　　</w:t>
      </w:r>
      <w:proofErr w:type="gramEnd"/>
      <w:r w:rsidR="00836282">
        <w:rPr>
          <w:rFonts w:ascii="微软雅黑" w:eastAsia="微软雅黑" w:hAnsi="微软雅黑" w:cs="微软雅黑" w:hint="eastAsia"/>
          <w:b/>
          <w:bCs/>
          <w:sz w:val="30"/>
          <w:szCs w:val="30"/>
        </w:rPr>
        <w:t>目：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</w:t>
      </w:r>
      <w:r w:rsidR="00177C87"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  </w:t>
      </w:r>
      <w:r w:rsidR="00177C87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分词与词性标注 </w:t>
      </w:r>
      <w:r w:rsidR="00836282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　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</w:t>
      </w:r>
    </w:p>
    <w:p w14:paraId="2C7F9B99" w14:textId="472F4128" w:rsidR="006C5F79" w:rsidRDefault="003039ED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学    院</w:t>
      </w:r>
      <w:r w:rsidR="00310429">
        <w:rPr>
          <w:rFonts w:ascii="微软雅黑" w:eastAsia="微软雅黑" w:hAnsi="微软雅黑" w:cs="微软雅黑" w:hint="eastAsia"/>
          <w:b/>
          <w:bCs/>
          <w:sz w:val="30"/>
          <w:szCs w:val="30"/>
        </w:rPr>
        <w:t>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  </w:t>
      </w:r>
      <w:r w:rsidR="00177C87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计算机学院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   </w:t>
      </w:r>
    </w:p>
    <w:p w14:paraId="36810AA9" w14:textId="1B578F5C" w:rsidR="00310429" w:rsidRDefault="003039ED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专业名称</w:t>
      </w:r>
      <w:r w:rsidR="00310429">
        <w:rPr>
          <w:rFonts w:ascii="微软雅黑" w:eastAsia="微软雅黑" w:hAnsi="微软雅黑" w:cs="微软雅黑" w:hint="eastAsia"/>
          <w:b/>
          <w:bCs/>
          <w:sz w:val="30"/>
          <w:szCs w:val="30"/>
        </w:rPr>
        <w:t>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</w:t>
      </w:r>
      <w:r w:rsidR="00177C87"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</w:t>
      </w:r>
      <w:r w:rsidR="00177C87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计算机科学与技术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</w:t>
      </w:r>
    </w:p>
    <w:p w14:paraId="0F82B337" w14:textId="79E13C21" w:rsidR="00310429" w:rsidRDefault="003039ED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学    号</w:t>
      </w:r>
      <w:r w:rsidR="00310429">
        <w:rPr>
          <w:rFonts w:ascii="微软雅黑" w:eastAsia="微软雅黑" w:hAnsi="微软雅黑" w:cs="微软雅黑" w:hint="eastAsia"/>
          <w:b/>
          <w:bCs/>
          <w:sz w:val="30"/>
          <w:szCs w:val="30"/>
        </w:rPr>
        <w:t>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</w:t>
      </w:r>
      <w:r w:rsidR="00177C87"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1120191600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  </w:t>
      </w:r>
    </w:p>
    <w:p w14:paraId="2421F2D7" w14:textId="07CD6C5B" w:rsidR="006C5F79" w:rsidRDefault="003039ED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姓    名</w:t>
      </w:r>
      <w:r w:rsidR="00310429">
        <w:rPr>
          <w:rFonts w:ascii="微软雅黑" w:eastAsia="微软雅黑" w:hAnsi="微软雅黑" w:cs="微软雅黑" w:hint="eastAsia"/>
          <w:b/>
          <w:bCs/>
          <w:sz w:val="30"/>
          <w:szCs w:val="30"/>
        </w:rPr>
        <w:t>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     </w:t>
      </w:r>
      <w:r w:rsidR="00177C87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张驰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</w:t>
      </w:r>
      <w:r w:rsidR="00310429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    </w:t>
      </w:r>
    </w:p>
    <w:p w14:paraId="456DDBE0" w14:textId="4FF05804" w:rsidR="006C5F79" w:rsidRDefault="00836282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任课教师：</w:t>
      </w:r>
      <w:r w:rsidR="00310429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    </w:t>
      </w:r>
      <w:r w:rsidR="00177C87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汤</w:t>
      </w:r>
      <w:proofErr w:type="gramStart"/>
      <w:r w:rsidR="00177C87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世</w:t>
      </w:r>
      <w:proofErr w:type="gramEnd"/>
      <w:r w:rsidR="00177C87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平</w:t>
      </w:r>
      <w:r w:rsidR="00310429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       </w:t>
      </w:r>
    </w:p>
    <w:p w14:paraId="2298FBF1" w14:textId="4A07B5F0" w:rsidR="00603573" w:rsidRDefault="00603573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 w:rsidRPr="00603573">
        <w:rPr>
          <w:rFonts w:ascii="微软雅黑" w:eastAsia="微软雅黑" w:hAnsi="微软雅黑" w:cs="微软雅黑" w:hint="eastAsia"/>
          <w:b/>
          <w:bCs/>
          <w:sz w:val="30"/>
          <w:szCs w:val="30"/>
        </w:rPr>
        <w:t>评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 </w:t>
      </w:r>
      <w:r w:rsidRPr="00603573">
        <w:rPr>
          <w:rFonts w:ascii="微软雅黑" w:eastAsia="微软雅黑" w:hAnsi="微软雅黑" w:cs="微软雅黑" w:hint="eastAsia"/>
          <w:b/>
          <w:bCs/>
          <w:sz w:val="30"/>
          <w:szCs w:val="30"/>
        </w:rPr>
        <w:t>阅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 </w:t>
      </w:r>
      <w:r w:rsidRPr="00603573">
        <w:rPr>
          <w:rFonts w:ascii="微软雅黑" w:eastAsia="微软雅黑" w:hAnsi="微软雅黑" w:cs="微软雅黑" w:hint="eastAsia"/>
          <w:b/>
          <w:bCs/>
          <w:sz w:val="30"/>
          <w:szCs w:val="30"/>
        </w:rPr>
        <w:t>人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           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       </w:t>
      </w:r>
      <w:r w:rsidR="00177C87"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</w:t>
      </w:r>
    </w:p>
    <w:p w14:paraId="24DB848B" w14:textId="14787F7F" w:rsidR="00177C87" w:rsidRDefault="00177C87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14:paraId="6DBFEB0C" w14:textId="76A9293C" w:rsidR="00177C87" w:rsidRDefault="00177C87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14:paraId="529FE8FE" w14:textId="5BBA3E66" w:rsidR="00177C87" w:rsidRDefault="00177C87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14:paraId="12F8BF00" w14:textId="6BC424B6" w:rsidR="00177C87" w:rsidRDefault="00177C87" w:rsidP="00310429">
      <w:pPr>
        <w:ind w:firstLineChars="600" w:firstLine="180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14:paraId="5EC13F6B" w14:textId="6C59C8DD" w:rsidR="00177C87" w:rsidRDefault="00177C87" w:rsidP="00177C87">
      <w:pPr>
        <w:jc w:val="center"/>
        <w:rPr>
          <w:rFonts w:ascii="微软雅黑" w:eastAsia="微软雅黑" w:hAnsi="微软雅黑"/>
          <w:b/>
          <w:bCs/>
          <w:sz w:val="48"/>
          <w:szCs w:val="36"/>
        </w:rPr>
      </w:pPr>
      <w:r w:rsidRPr="00177C87">
        <w:rPr>
          <w:rFonts w:ascii="微软雅黑" w:eastAsia="微软雅黑" w:hAnsi="微软雅黑" w:hint="eastAsia"/>
          <w:b/>
          <w:bCs/>
          <w:sz w:val="48"/>
          <w:szCs w:val="36"/>
        </w:rPr>
        <w:t>课程大作业</w:t>
      </w:r>
      <w:proofErr w:type="gramStart"/>
      <w:r w:rsidRPr="00177C87">
        <w:rPr>
          <w:rFonts w:ascii="微软雅黑" w:eastAsia="微软雅黑" w:hAnsi="微软雅黑" w:hint="eastAsia"/>
          <w:b/>
          <w:bCs/>
          <w:sz w:val="48"/>
          <w:szCs w:val="36"/>
        </w:rPr>
        <w:t>一</w:t>
      </w:r>
      <w:proofErr w:type="gramEnd"/>
      <w:r w:rsidRPr="00177C87">
        <w:rPr>
          <w:rFonts w:ascii="微软雅黑" w:eastAsia="微软雅黑" w:hAnsi="微软雅黑" w:hint="eastAsia"/>
          <w:b/>
          <w:bCs/>
          <w:sz w:val="48"/>
          <w:szCs w:val="36"/>
        </w:rPr>
        <w:t>：分词与</w:t>
      </w:r>
      <w:r>
        <w:rPr>
          <w:rFonts w:ascii="微软雅黑" w:eastAsia="微软雅黑" w:hAnsi="微软雅黑" w:hint="eastAsia"/>
          <w:b/>
          <w:bCs/>
          <w:sz w:val="48"/>
          <w:szCs w:val="36"/>
        </w:rPr>
        <w:t>词</w:t>
      </w:r>
      <w:r w:rsidRPr="00177C87">
        <w:rPr>
          <w:rFonts w:ascii="微软雅黑" w:eastAsia="微软雅黑" w:hAnsi="微软雅黑" w:hint="eastAsia"/>
          <w:b/>
          <w:bCs/>
          <w:sz w:val="48"/>
          <w:szCs w:val="36"/>
        </w:rPr>
        <w:t>性标注</w:t>
      </w:r>
    </w:p>
    <w:p w14:paraId="5CE4CF26" w14:textId="77777777" w:rsidR="00177C87" w:rsidRPr="00177C87" w:rsidRDefault="00177C87" w:rsidP="00177C87">
      <w:pPr>
        <w:widowControl/>
        <w:shd w:val="clear" w:color="auto" w:fill="FFFFFF"/>
        <w:spacing w:after="100" w:afterAutospacing="1"/>
        <w:jc w:val="left"/>
        <w:outlineLvl w:val="3"/>
        <w:rPr>
          <w:rFonts w:ascii="Arial" w:eastAsia="宋体" w:hAnsi="Arial" w:cs="Arial"/>
          <w:kern w:val="0"/>
          <w:sz w:val="35"/>
          <w:szCs w:val="35"/>
        </w:rPr>
      </w:pPr>
      <w:r w:rsidRPr="00177C87">
        <w:rPr>
          <w:rFonts w:ascii="Arial" w:eastAsia="宋体" w:hAnsi="Arial" w:cs="Arial"/>
          <w:kern w:val="0"/>
          <w:sz w:val="35"/>
          <w:szCs w:val="35"/>
        </w:rPr>
        <w:t>一、要求</w:t>
      </w:r>
    </w:p>
    <w:p w14:paraId="50EBD951" w14:textId="77777777" w:rsidR="00177C87" w:rsidRPr="00177C87" w:rsidRDefault="00177C87" w:rsidP="00177C8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545251"/>
          <w:kern w:val="0"/>
          <w:sz w:val="24"/>
        </w:rPr>
      </w:pPr>
      <w:r w:rsidRPr="00177C87">
        <w:rPr>
          <w:rFonts w:ascii="Arial" w:eastAsia="宋体" w:hAnsi="Arial" w:cs="Arial"/>
          <w:color w:val="545251"/>
          <w:kern w:val="0"/>
          <w:sz w:val="24"/>
        </w:rPr>
        <w:t>实现基于词典的分词方法和统计分词方法：两类方法中实现一种即可；</w:t>
      </w:r>
    </w:p>
    <w:p w14:paraId="02FCE394" w14:textId="77777777" w:rsidR="00177C87" w:rsidRPr="00177C87" w:rsidRDefault="00177C87" w:rsidP="00177C8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545251"/>
          <w:kern w:val="0"/>
          <w:sz w:val="24"/>
        </w:rPr>
      </w:pPr>
      <w:r w:rsidRPr="00177C87">
        <w:rPr>
          <w:rFonts w:ascii="Arial" w:eastAsia="宋体" w:hAnsi="Arial" w:cs="Arial"/>
          <w:color w:val="545251"/>
          <w:kern w:val="0"/>
          <w:sz w:val="24"/>
        </w:rPr>
        <w:t>对分词结果进行词性标注，也可以在分词的同时进行词性标注；</w:t>
      </w:r>
    </w:p>
    <w:p w14:paraId="3AB34E80" w14:textId="77777777" w:rsidR="00177C87" w:rsidRPr="00177C87" w:rsidRDefault="00177C87" w:rsidP="00177C8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545251"/>
          <w:kern w:val="0"/>
          <w:sz w:val="24"/>
        </w:rPr>
      </w:pPr>
      <w:r w:rsidRPr="00177C87">
        <w:rPr>
          <w:rFonts w:ascii="Arial" w:eastAsia="宋体" w:hAnsi="Arial" w:cs="Arial"/>
          <w:color w:val="545251"/>
          <w:kern w:val="0"/>
          <w:sz w:val="24"/>
        </w:rPr>
        <w:t>对分词及词性标注结果进行评价，包括</w:t>
      </w:r>
      <w:r w:rsidRPr="00177C87">
        <w:rPr>
          <w:rFonts w:ascii="Arial" w:eastAsia="宋体" w:hAnsi="Arial" w:cs="Arial"/>
          <w:color w:val="545251"/>
          <w:kern w:val="0"/>
          <w:sz w:val="24"/>
        </w:rPr>
        <w:t>4</w:t>
      </w:r>
      <w:r w:rsidRPr="00177C87">
        <w:rPr>
          <w:rFonts w:ascii="Arial" w:eastAsia="宋体" w:hAnsi="Arial" w:cs="Arial"/>
          <w:color w:val="545251"/>
          <w:kern w:val="0"/>
          <w:sz w:val="24"/>
        </w:rPr>
        <w:t>个指标：正确率、召回率、</w:t>
      </w:r>
      <w:r w:rsidRPr="00177C87">
        <w:rPr>
          <w:rFonts w:ascii="Arial" w:eastAsia="宋体" w:hAnsi="Arial" w:cs="Arial"/>
          <w:color w:val="545251"/>
          <w:kern w:val="0"/>
          <w:sz w:val="24"/>
        </w:rPr>
        <w:t>F1</w:t>
      </w:r>
      <w:r w:rsidRPr="00177C87">
        <w:rPr>
          <w:rFonts w:ascii="Arial" w:eastAsia="宋体" w:hAnsi="Arial" w:cs="Arial"/>
          <w:color w:val="545251"/>
          <w:kern w:val="0"/>
          <w:sz w:val="24"/>
        </w:rPr>
        <w:t>值和效率。</w:t>
      </w:r>
    </w:p>
    <w:p w14:paraId="448DF8C4" w14:textId="77777777" w:rsidR="00177C87" w:rsidRDefault="00177C87" w:rsidP="00177C87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/>
          <w:b w:val="0"/>
          <w:bCs w:val="0"/>
          <w:sz w:val="35"/>
          <w:szCs w:val="35"/>
        </w:rPr>
        <w:t>二、选做</w:t>
      </w:r>
    </w:p>
    <w:p w14:paraId="4B7BC716" w14:textId="3319B767" w:rsidR="00177C87" w:rsidRDefault="00177C87" w:rsidP="00177C87">
      <w:pPr>
        <w:pStyle w:val="a9"/>
        <w:shd w:val="clear" w:color="auto" w:fill="FFFFFF"/>
        <w:spacing w:before="0" w:beforeAutospacing="0"/>
        <w:rPr>
          <w:rFonts w:ascii="Arial" w:hAnsi="Arial" w:cs="Arial"/>
          <w:color w:val="545251"/>
        </w:rPr>
      </w:pPr>
      <w:r>
        <w:rPr>
          <w:rFonts w:ascii="Arial" w:hAnsi="Arial" w:cs="Arial"/>
          <w:color w:val="545251"/>
        </w:rPr>
        <w:t>命名实体识别：对句子中出现的人名、地名、机构名进行识别。</w:t>
      </w:r>
    </w:p>
    <w:p w14:paraId="3F4E160B" w14:textId="699ACB7A" w:rsidR="00CD2724" w:rsidRDefault="00177C87" w:rsidP="00CD2724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35"/>
          <w:szCs w:val="35"/>
        </w:rPr>
      </w:pPr>
      <w:r w:rsidRPr="00177C87">
        <w:rPr>
          <w:rFonts w:ascii="Arial" w:hAnsi="Arial" w:cs="Arial" w:hint="eastAsia"/>
          <w:b w:val="0"/>
          <w:bCs w:val="0"/>
          <w:sz w:val="35"/>
          <w:szCs w:val="35"/>
        </w:rPr>
        <w:t>三、</w:t>
      </w:r>
      <w:r w:rsidR="00CD2724">
        <w:rPr>
          <w:rFonts w:ascii="Arial" w:hAnsi="Arial" w:cs="Arial" w:hint="eastAsia"/>
          <w:b w:val="0"/>
          <w:bCs w:val="0"/>
          <w:sz w:val="35"/>
          <w:szCs w:val="35"/>
        </w:rPr>
        <w:t>实现过程描述</w:t>
      </w:r>
      <w:r w:rsidRPr="00177C87">
        <w:rPr>
          <w:rFonts w:ascii="Arial" w:hAnsi="Arial" w:cs="Arial" w:hint="eastAsia"/>
          <w:b w:val="0"/>
          <w:bCs w:val="0"/>
          <w:sz w:val="35"/>
          <w:szCs w:val="35"/>
        </w:rPr>
        <w:t>：</w:t>
      </w:r>
    </w:p>
    <w:p w14:paraId="727D0559" w14:textId="6747DFDB" w:rsidR="00CD2724" w:rsidRDefault="00CD2724" w:rsidP="00CD2724">
      <w:pPr>
        <w:pStyle w:val="5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 w:hint="eastAsia"/>
          <w:b w:val="0"/>
          <w:bCs w:val="0"/>
          <w:sz w:val="35"/>
          <w:szCs w:val="35"/>
        </w:rPr>
        <w:t>1</w:t>
      </w:r>
      <w:r>
        <w:rPr>
          <w:rFonts w:ascii="Arial" w:hAnsi="Arial" w:cs="Arial"/>
          <w:b w:val="0"/>
          <w:bCs w:val="0"/>
          <w:sz w:val="35"/>
          <w:szCs w:val="35"/>
        </w:rPr>
        <w:t xml:space="preserve">. </w:t>
      </w:r>
      <w:r>
        <w:rPr>
          <w:rFonts w:ascii="Arial" w:hAnsi="Arial" w:cs="Arial" w:hint="eastAsia"/>
          <w:b w:val="0"/>
          <w:bCs w:val="0"/>
          <w:sz w:val="35"/>
          <w:szCs w:val="35"/>
        </w:rPr>
        <w:t>语料库的描述与处理：</w:t>
      </w:r>
    </w:p>
    <w:p w14:paraId="4B63C52D" w14:textId="2E1CE513" w:rsidR="00E938B9" w:rsidRDefault="00E938B9" w:rsidP="00E938B9">
      <w:pPr>
        <w:rPr>
          <w:rFonts w:ascii="Arial" w:eastAsia="宋体" w:hAnsi="Arial" w:cs="Arial"/>
          <w:color w:val="545251"/>
          <w:kern w:val="0"/>
          <w:sz w:val="24"/>
        </w:rPr>
      </w:pPr>
      <w:r w:rsidRPr="00E938B9">
        <w:rPr>
          <w:rFonts w:ascii="Arial" w:eastAsia="宋体" w:hAnsi="Arial" w:cs="Arial" w:hint="eastAsia"/>
          <w:color w:val="545251"/>
          <w:kern w:val="0"/>
          <w:sz w:val="24"/>
        </w:rPr>
        <w:t>分词</w:t>
      </w:r>
      <w:r>
        <w:rPr>
          <w:rFonts w:ascii="Arial" w:eastAsia="宋体" w:hAnsi="Arial" w:cs="Arial" w:hint="eastAsia"/>
          <w:color w:val="545251"/>
          <w:kern w:val="0"/>
          <w:sz w:val="24"/>
        </w:rPr>
        <w:t>的词典采用网络上下载的中文分词词库汇总的词典，词典为</w:t>
      </w:r>
      <w:r>
        <w:rPr>
          <w:rFonts w:ascii="Arial" w:eastAsia="宋体" w:hAnsi="Arial" w:cs="Arial" w:hint="eastAsia"/>
          <w:color w:val="545251"/>
          <w:kern w:val="0"/>
          <w:sz w:val="24"/>
        </w:rPr>
        <w:t>data</w:t>
      </w:r>
      <w:r>
        <w:rPr>
          <w:rFonts w:ascii="Arial" w:eastAsia="宋体" w:hAnsi="Arial" w:cs="Arial"/>
          <w:color w:val="545251"/>
          <w:kern w:val="0"/>
          <w:sz w:val="24"/>
        </w:rPr>
        <w:t>/dict.txt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，如下所示：</w:t>
      </w:r>
    </w:p>
    <w:p w14:paraId="14923167" w14:textId="1C9B3969" w:rsidR="00E938B9" w:rsidRPr="00E938B9" w:rsidRDefault="00E938B9" w:rsidP="00E938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938B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9CC7ADC" wp14:editId="1C1E718D">
            <wp:extent cx="1794933" cy="35644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48" cy="358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D462" w14:textId="77777777" w:rsidR="00E938B9" w:rsidRPr="00E938B9" w:rsidRDefault="00E938B9" w:rsidP="00E938B9">
      <w:pPr>
        <w:rPr>
          <w:rFonts w:ascii="Arial" w:eastAsia="宋体" w:hAnsi="Arial" w:cs="Arial"/>
          <w:color w:val="545251"/>
          <w:kern w:val="0"/>
          <w:sz w:val="24"/>
        </w:rPr>
      </w:pPr>
    </w:p>
    <w:p w14:paraId="10B5CD80" w14:textId="4F026E63" w:rsidR="00681A13" w:rsidRDefault="00681A13" w:rsidP="00681A13">
      <w:pPr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采用人民日报语料库，</w:t>
      </w:r>
      <w:r w:rsidR="00E938B9">
        <w:rPr>
          <w:rFonts w:ascii="Arial" w:eastAsia="宋体" w:hAnsi="Arial" w:cs="Arial" w:hint="eastAsia"/>
          <w:color w:val="545251"/>
          <w:kern w:val="0"/>
          <w:sz w:val="24"/>
        </w:rPr>
        <w:t>分词</w:t>
      </w:r>
      <w:r>
        <w:rPr>
          <w:rFonts w:ascii="Arial" w:eastAsia="宋体" w:hAnsi="Arial" w:cs="Arial" w:hint="eastAsia"/>
          <w:color w:val="545251"/>
          <w:kern w:val="0"/>
          <w:sz w:val="24"/>
        </w:rPr>
        <w:t>训练集为</w:t>
      </w:r>
      <w:r>
        <w:rPr>
          <w:rFonts w:ascii="Arial" w:eastAsia="宋体" w:hAnsi="Arial" w:cs="Arial" w:hint="eastAsia"/>
          <w:color w:val="545251"/>
          <w:kern w:val="0"/>
          <w:sz w:val="24"/>
        </w:rPr>
        <w:t>data</w:t>
      </w:r>
      <w:r>
        <w:rPr>
          <w:rFonts w:ascii="Arial" w:eastAsia="宋体" w:hAnsi="Arial" w:cs="Arial"/>
          <w:color w:val="545251"/>
          <w:kern w:val="0"/>
          <w:sz w:val="24"/>
        </w:rPr>
        <w:t>/pku.training.utf8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，如下所示：</w:t>
      </w:r>
    </w:p>
    <w:p w14:paraId="700F4E6D" w14:textId="1D491A12" w:rsidR="00681A13" w:rsidRDefault="00681A13" w:rsidP="00681A1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81A1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C53A5E0" wp14:editId="6B2A4BEF">
            <wp:extent cx="5274310" cy="3533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D6BE" w14:textId="1388F8C5" w:rsidR="00681A13" w:rsidRDefault="00681A13" w:rsidP="00681A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8BC4F2C" w14:textId="77777777" w:rsidR="00681A13" w:rsidRDefault="00681A13" w:rsidP="00681A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32625A5" w14:textId="650780E4" w:rsidR="00681A13" w:rsidRDefault="00E938B9" w:rsidP="00681A13">
      <w:pPr>
        <w:widowControl/>
        <w:jc w:val="left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分词</w:t>
      </w:r>
      <w:r w:rsidR="00681A13" w:rsidRPr="00681A13">
        <w:rPr>
          <w:rFonts w:ascii="Arial" w:eastAsia="宋体" w:hAnsi="Arial" w:cs="Arial" w:hint="eastAsia"/>
          <w:color w:val="545251"/>
          <w:kern w:val="0"/>
          <w:sz w:val="24"/>
        </w:rPr>
        <w:t>测试集为</w:t>
      </w:r>
      <w:r w:rsidR="00681A13" w:rsidRPr="00681A13">
        <w:rPr>
          <w:rFonts w:ascii="Arial" w:eastAsia="宋体" w:hAnsi="Arial" w:cs="Arial" w:hint="eastAsia"/>
          <w:color w:val="545251"/>
          <w:kern w:val="0"/>
          <w:sz w:val="24"/>
        </w:rPr>
        <w:t>data</w:t>
      </w:r>
      <w:r w:rsidR="00681A13">
        <w:rPr>
          <w:rFonts w:ascii="Arial" w:eastAsia="宋体" w:hAnsi="Arial" w:cs="Arial"/>
          <w:color w:val="545251"/>
          <w:kern w:val="0"/>
          <w:sz w:val="24"/>
        </w:rPr>
        <w:t>/puk_test.utf8</w:t>
      </w:r>
      <w:r w:rsidR="00681A13">
        <w:rPr>
          <w:rFonts w:ascii="Arial" w:eastAsia="宋体" w:hAnsi="Arial" w:cs="Arial" w:hint="eastAsia"/>
          <w:color w:val="545251"/>
          <w:kern w:val="0"/>
          <w:sz w:val="24"/>
        </w:rPr>
        <w:t>，如下所示：</w:t>
      </w:r>
    </w:p>
    <w:p w14:paraId="3DD1DC75" w14:textId="1057FB50" w:rsidR="00E938B9" w:rsidRDefault="00E938B9" w:rsidP="00E938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938B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2A923DE" wp14:editId="6F413FD1">
            <wp:extent cx="5274310" cy="3522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F2CC" w14:textId="56F6F960" w:rsidR="00E938B9" w:rsidRDefault="00E938B9" w:rsidP="00E938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BC9B8D5" w14:textId="64C49EDD" w:rsidR="00E938B9" w:rsidRDefault="00E938B9" w:rsidP="00E938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60F7C2B" w14:textId="7B1B6F6F" w:rsidR="00E938B9" w:rsidRDefault="00E938B9" w:rsidP="00E938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68EF227" w14:textId="77777777" w:rsidR="00E938B9" w:rsidRPr="00E938B9" w:rsidRDefault="00E938B9" w:rsidP="00E938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58D8582" w14:textId="109BB366" w:rsidR="00E938B9" w:rsidRDefault="00E938B9" w:rsidP="00681A13">
      <w:pPr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分词测试集的结果为</w:t>
      </w:r>
      <w:r>
        <w:rPr>
          <w:rFonts w:ascii="Arial" w:eastAsia="宋体" w:hAnsi="Arial" w:cs="Arial" w:hint="eastAsia"/>
          <w:color w:val="545251"/>
          <w:kern w:val="0"/>
          <w:sz w:val="24"/>
        </w:rPr>
        <w:t>data</w:t>
      </w:r>
      <w:r>
        <w:rPr>
          <w:rFonts w:ascii="Arial" w:eastAsia="宋体" w:hAnsi="Arial" w:cs="Arial"/>
          <w:color w:val="545251"/>
          <w:kern w:val="0"/>
          <w:sz w:val="24"/>
        </w:rPr>
        <w:t xml:space="preserve">/puk_test_gold.uft8 </w:t>
      </w:r>
      <w:r>
        <w:rPr>
          <w:rFonts w:ascii="Arial" w:eastAsia="宋体" w:hAnsi="Arial" w:cs="Arial" w:hint="eastAsia"/>
          <w:color w:val="545251"/>
          <w:kern w:val="0"/>
          <w:sz w:val="24"/>
        </w:rPr>
        <w:t>为测试集的标准分词结果，如下所示：</w:t>
      </w:r>
    </w:p>
    <w:p w14:paraId="15B0D190" w14:textId="4E5533F6" w:rsidR="00E938B9" w:rsidRPr="00E938B9" w:rsidRDefault="00E938B9" w:rsidP="00E938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938B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685CA5B" wp14:editId="00441138">
            <wp:extent cx="5274310" cy="3550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1776" w14:textId="35B73B10" w:rsidR="00E938B9" w:rsidRDefault="00E938B9" w:rsidP="00681A13">
      <w:pPr>
        <w:rPr>
          <w:rFonts w:ascii="Arial" w:eastAsia="宋体" w:hAnsi="Arial" w:cs="Arial"/>
          <w:color w:val="545251"/>
          <w:kern w:val="0"/>
          <w:sz w:val="24"/>
        </w:rPr>
      </w:pPr>
    </w:p>
    <w:p w14:paraId="77541D20" w14:textId="1A54DC65" w:rsidR="00E938B9" w:rsidRDefault="00E938B9" w:rsidP="00681A13">
      <w:pPr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词性标注的测试集仍采用人民日报语料库，同时带有词性标记，经过处理过后，可以得到</w:t>
      </w:r>
      <w:r w:rsidR="00C02E45">
        <w:rPr>
          <w:rFonts w:ascii="Arial" w:eastAsia="宋体" w:hAnsi="Arial" w:cs="Arial" w:hint="eastAsia"/>
          <w:color w:val="545251"/>
          <w:kern w:val="0"/>
          <w:sz w:val="24"/>
        </w:rPr>
        <w:t>经过处理过后的语料库，取</w:t>
      </w:r>
      <w:r w:rsidR="00C02E45">
        <w:rPr>
          <w:rFonts w:ascii="Arial" w:eastAsia="宋体" w:hAnsi="Arial" w:cs="Arial" w:hint="eastAsia"/>
          <w:color w:val="545251"/>
          <w:kern w:val="0"/>
          <w:sz w:val="24"/>
        </w:rPr>
        <w:t>7</w:t>
      </w:r>
      <w:r w:rsidR="00C02E45">
        <w:rPr>
          <w:rFonts w:ascii="Arial" w:eastAsia="宋体" w:hAnsi="Arial" w:cs="Arial"/>
          <w:color w:val="545251"/>
          <w:kern w:val="0"/>
          <w:sz w:val="24"/>
        </w:rPr>
        <w:t>0%</w:t>
      </w:r>
      <w:r w:rsidR="00C02E45">
        <w:rPr>
          <w:rFonts w:ascii="Arial" w:eastAsia="宋体" w:hAnsi="Arial" w:cs="Arial" w:hint="eastAsia"/>
          <w:color w:val="545251"/>
          <w:kern w:val="0"/>
          <w:sz w:val="24"/>
        </w:rPr>
        <w:t>作为训练集，取</w:t>
      </w:r>
      <w:r w:rsidR="00C02E45">
        <w:rPr>
          <w:rFonts w:ascii="Arial" w:eastAsia="宋体" w:hAnsi="Arial" w:cs="Arial" w:hint="eastAsia"/>
          <w:color w:val="545251"/>
          <w:kern w:val="0"/>
          <w:sz w:val="24"/>
        </w:rPr>
        <w:t>3</w:t>
      </w:r>
      <w:r w:rsidR="00C02E45">
        <w:rPr>
          <w:rFonts w:ascii="Arial" w:eastAsia="宋体" w:hAnsi="Arial" w:cs="Arial"/>
          <w:color w:val="545251"/>
          <w:kern w:val="0"/>
          <w:sz w:val="24"/>
        </w:rPr>
        <w:t>0%</w:t>
      </w:r>
      <w:r w:rsidR="00C02E45">
        <w:rPr>
          <w:rFonts w:ascii="Arial" w:eastAsia="宋体" w:hAnsi="Arial" w:cs="Arial" w:hint="eastAsia"/>
          <w:color w:val="545251"/>
          <w:kern w:val="0"/>
          <w:sz w:val="24"/>
        </w:rPr>
        <w:t>作为测试集：</w:t>
      </w:r>
    </w:p>
    <w:p w14:paraId="321FA033" w14:textId="324432DC" w:rsidR="00C02E45" w:rsidRDefault="00C02E45" w:rsidP="00C02E4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02E4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2A013AC" wp14:editId="7E53DF10">
            <wp:extent cx="5274310" cy="3537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54D8" w14:textId="77777777" w:rsidR="00C02E45" w:rsidRDefault="00C02E45" w:rsidP="00C02E45">
      <w:pPr>
        <w:widowControl/>
        <w:jc w:val="left"/>
        <w:rPr>
          <w:rFonts w:ascii="Arial" w:eastAsia="宋体" w:hAnsi="Arial" w:cs="Arial"/>
          <w:color w:val="545251"/>
          <w:kern w:val="0"/>
          <w:sz w:val="24"/>
        </w:rPr>
      </w:pPr>
    </w:p>
    <w:p w14:paraId="7D14BE66" w14:textId="77777777" w:rsidR="00C02E45" w:rsidRDefault="00C02E45" w:rsidP="00C02E45">
      <w:pPr>
        <w:widowControl/>
        <w:jc w:val="left"/>
        <w:rPr>
          <w:rFonts w:ascii="Arial" w:eastAsia="宋体" w:hAnsi="Arial" w:cs="Arial"/>
          <w:color w:val="545251"/>
          <w:kern w:val="0"/>
          <w:sz w:val="24"/>
        </w:rPr>
      </w:pPr>
    </w:p>
    <w:p w14:paraId="6E2FCF3E" w14:textId="77777777" w:rsidR="00C02E45" w:rsidRDefault="00C02E45" w:rsidP="00C02E45">
      <w:pPr>
        <w:widowControl/>
        <w:jc w:val="left"/>
        <w:rPr>
          <w:rFonts w:ascii="Arial" w:eastAsia="宋体" w:hAnsi="Arial" w:cs="Arial"/>
          <w:color w:val="545251"/>
          <w:kern w:val="0"/>
          <w:sz w:val="24"/>
        </w:rPr>
      </w:pPr>
    </w:p>
    <w:p w14:paraId="7D5FFA42" w14:textId="1FD94B70" w:rsidR="00C02E45" w:rsidRPr="00C02E45" w:rsidRDefault="00C02E45" w:rsidP="00C02E45">
      <w:pPr>
        <w:widowControl/>
        <w:jc w:val="left"/>
        <w:rPr>
          <w:rFonts w:ascii="Arial" w:eastAsia="宋体" w:hAnsi="Arial" w:cs="Arial"/>
          <w:color w:val="545251"/>
          <w:kern w:val="0"/>
          <w:sz w:val="24"/>
        </w:rPr>
      </w:pPr>
      <w:r w:rsidRPr="00C02E45">
        <w:rPr>
          <w:rFonts w:ascii="Arial" w:eastAsia="宋体" w:hAnsi="Arial" w:cs="Arial" w:hint="eastAsia"/>
          <w:color w:val="545251"/>
          <w:kern w:val="0"/>
          <w:sz w:val="24"/>
        </w:rPr>
        <w:t>训练集经过处理后（去掉后面的标签）：</w:t>
      </w:r>
    </w:p>
    <w:p w14:paraId="3979CB0F" w14:textId="728D33B3" w:rsidR="00C02E45" w:rsidRPr="00C02E45" w:rsidRDefault="00C02E45" w:rsidP="00C02E4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02E4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89B50DC" wp14:editId="50E8157D">
            <wp:extent cx="5274310" cy="35375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1535" w14:textId="77777777" w:rsidR="00E938B9" w:rsidRPr="00681A13" w:rsidRDefault="00E938B9" w:rsidP="00681A13">
      <w:pPr>
        <w:rPr>
          <w:rFonts w:ascii="Arial" w:eastAsia="宋体" w:hAnsi="Arial" w:cs="Arial"/>
          <w:color w:val="545251"/>
          <w:kern w:val="0"/>
          <w:sz w:val="24"/>
        </w:rPr>
      </w:pPr>
    </w:p>
    <w:p w14:paraId="5A5341B8" w14:textId="77777777" w:rsidR="00123E84" w:rsidRDefault="00CD2724" w:rsidP="00123E84">
      <w:pPr>
        <w:pStyle w:val="5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 w:hint="eastAsia"/>
          <w:b w:val="0"/>
          <w:bCs w:val="0"/>
          <w:sz w:val="35"/>
          <w:szCs w:val="35"/>
        </w:rPr>
        <w:t>2</w:t>
      </w:r>
      <w:r>
        <w:rPr>
          <w:rFonts w:ascii="Arial" w:hAnsi="Arial" w:cs="Arial"/>
          <w:b w:val="0"/>
          <w:bCs w:val="0"/>
          <w:sz w:val="35"/>
          <w:szCs w:val="35"/>
        </w:rPr>
        <w:t xml:space="preserve">. </w:t>
      </w:r>
      <w:r w:rsidR="00C02E45">
        <w:rPr>
          <w:rFonts w:ascii="Arial" w:hAnsi="Arial" w:cs="Arial" w:hint="eastAsia"/>
          <w:b w:val="0"/>
          <w:bCs w:val="0"/>
          <w:sz w:val="35"/>
          <w:szCs w:val="35"/>
        </w:rPr>
        <w:t>基于词典的分词方法：</w:t>
      </w:r>
    </w:p>
    <w:p w14:paraId="31CFE140" w14:textId="4B2069FD" w:rsidR="00E30E75" w:rsidRDefault="00E30E75" w:rsidP="00123E84">
      <w:pPr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B77FAD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①</w:t>
      </w:r>
      <w:r w:rsidR="00123E84" w:rsidRPr="00B77FAD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 xml:space="preserve"> </w:t>
      </w:r>
      <w:r w:rsidRPr="00B77FAD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程序结构：</w:t>
      </w:r>
    </w:p>
    <w:p w14:paraId="358EEB5F" w14:textId="77777777" w:rsidR="00B77FAD" w:rsidRPr="00B77FAD" w:rsidRDefault="00B77FAD" w:rsidP="00123E84">
      <w:pPr>
        <w:rPr>
          <w:rFonts w:ascii="Arial" w:eastAsia="宋体" w:hAnsi="Arial" w:cs="Arial"/>
          <w:b/>
          <w:bCs/>
          <w:color w:val="545251"/>
          <w:kern w:val="0"/>
          <w:sz w:val="24"/>
        </w:rPr>
      </w:pPr>
    </w:p>
    <w:p w14:paraId="3B9CB6AA" w14:textId="5D9D48F4" w:rsidR="00E30E75" w:rsidRDefault="00E30E75" w:rsidP="00E30E75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定义一个词典类，其中包含向词典树中插入词、从词典树中搜索词两个函数，</w:t>
      </w:r>
      <w:proofErr w:type="spellStart"/>
      <w:r>
        <w:rPr>
          <w:rFonts w:ascii="Arial" w:eastAsia="宋体" w:hAnsi="Arial" w:cs="Arial"/>
          <w:color w:val="545251"/>
          <w:kern w:val="0"/>
          <w:sz w:val="24"/>
        </w:rPr>
        <w:t>dict_tree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类的代如下：</w:t>
      </w:r>
    </w:p>
    <w:p w14:paraId="36D51D35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C18401"/>
          <w:kern w:val="0"/>
          <w:szCs w:val="21"/>
        </w:rPr>
        <w:t>dict_tree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8CE384C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构建词典树</w:t>
      </w:r>
    </w:p>
    <w:p w14:paraId="0A527E60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4078F2"/>
          <w:kern w:val="0"/>
          <w:szCs w:val="21"/>
        </w:rPr>
        <w:t>__</w:t>
      </w:r>
      <w:proofErr w:type="spellStart"/>
      <w:r w:rsidRPr="00E30E75">
        <w:rPr>
          <w:rFonts w:ascii="Consolas" w:eastAsia="宋体" w:hAnsi="Consolas" w:cs="宋体"/>
          <w:color w:val="4078F2"/>
          <w:kern w:val="0"/>
          <w:szCs w:val="21"/>
        </w:rPr>
        <w:t>init</w:t>
      </w:r>
      <w:proofErr w:type="spellEnd"/>
      <w:r w:rsidRPr="00E30E75">
        <w:rPr>
          <w:rFonts w:ascii="Consolas" w:eastAsia="宋体" w:hAnsi="Consolas" w:cs="宋体"/>
          <w:color w:val="4078F2"/>
          <w:kern w:val="0"/>
          <w:szCs w:val="21"/>
        </w:rPr>
        <w:t>__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19C6D649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.root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{}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词典树的根节点</w:t>
      </w:r>
    </w:p>
    <w:p w14:paraId="7C1764D7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.max_length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最大长度</w:t>
      </w:r>
    </w:p>
    <w:p w14:paraId="28848065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.endtag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'[end]'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词典树的标记，有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end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标记的才表示为一个词</w:t>
      </w:r>
    </w:p>
    <w:p w14:paraId="7E3E78EE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DB24549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30E75">
        <w:rPr>
          <w:rFonts w:ascii="Consolas" w:eastAsia="宋体" w:hAnsi="Consolas" w:cs="宋体"/>
          <w:color w:val="4078F2"/>
          <w:kern w:val="0"/>
          <w:szCs w:val="21"/>
        </w:rPr>
        <w:t>insert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, word):</w:t>
      </w:r>
    </w:p>
    <w:p w14:paraId="7B18E10D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node = </w:t>
      </w:r>
      <w:proofErr w:type="spellStart"/>
      <w:proofErr w:type="gramStart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.root</w:t>
      </w:r>
      <w:proofErr w:type="spellEnd"/>
      <w:proofErr w:type="gramEnd"/>
    </w:p>
    <w:p w14:paraId="047EA045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chara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4078F2"/>
          <w:kern w:val="0"/>
          <w:szCs w:val="21"/>
        </w:rPr>
        <w:t>word:</w:t>
      </w:r>
    </w:p>
    <w:p w14:paraId="08D723F4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node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node.setdefault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chara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{})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添加节点</w:t>
      </w:r>
    </w:p>
    <w:p w14:paraId="408AF38D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.max_length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max(</w:t>
      </w:r>
      <w:proofErr w:type="spellStart"/>
      <w:proofErr w:type="gramEnd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.max_length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(word))</w:t>
      </w:r>
    </w:p>
    <w:p w14:paraId="2DAE2CA2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node[</w:t>
      </w:r>
      <w:proofErr w:type="spellStart"/>
      <w:proofErr w:type="gramStart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.endtag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] 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'[end]'</w:t>
      </w:r>
    </w:p>
    <w:p w14:paraId="0DF3167A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1B1EEB5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30E75">
        <w:rPr>
          <w:rFonts w:ascii="Consolas" w:eastAsia="宋体" w:hAnsi="Consolas" w:cs="宋体"/>
          <w:color w:val="4078F2"/>
          <w:kern w:val="0"/>
          <w:szCs w:val="21"/>
        </w:rPr>
        <w:t>search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, word):</w:t>
      </w:r>
    </w:p>
    <w:p w14:paraId="621F6BEB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node = </w:t>
      </w:r>
      <w:proofErr w:type="spellStart"/>
      <w:proofErr w:type="gramStart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.root</w:t>
      </w:r>
      <w:proofErr w:type="spellEnd"/>
      <w:proofErr w:type="gramEnd"/>
    </w:p>
    <w:p w14:paraId="6A7C123A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chara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4078F2"/>
          <w:kern w:val="0"/>
          <w:szCs w:val="21"/>
        </w:rPr>
        <w:t>word:</w:t>
      </w:r>
    </w:p>
    <w:p w14:paraId="34D41E93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chara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not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4078F2"/>
          <w:kern w:val="0"/>
          <w:szCs w:val="21"/>
        </w:rPr>
        <w:t>node:</w:t>
      </w:r>
    </w:p>
    <w:p w14:paraId="48A5CFA2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1C1B58B7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node = node[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chara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6027164E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30E75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.endtag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4078F2"/>
          <w:kern w:val="0"/>
          <w:szCs w:val="21"/>
        </w:rPr>
        <w:t>node:</w:t>
      </w:r>
    </w:p>
    <w:p w14:paraId="568FA685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如果最后有</w:t>
      </w:r>
      <w:proofErr w:type="spellStart"/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engtag</w:t>
      </w:r>
      <w:proofErr w:type="spellEnd"/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那么这个路径是词</w:t>
      </w:r>
    </w:p>
    <w:p w14:paraId="5FF423A4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4078F2"/>
          <w:kern w:val="0"/>
          <w:szCs w:val="21"/>
        </w:rPr>
        <w:t>else:</w:t>
      </w:r>
    </w:p>
    <w:p w14:paraId="340836ED" w14:textId="77777777" w:rsidR="00E30E75" w:rsidRPr="00E30E75" w:rsidRDefault="00E30E75" w:rsidP="00E30E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如果没有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那么在词典树中就没有找到该词</w:t>
      </w:r>
    </w:p>
    <w:p w14:paraId="76049985" w14:textId="4BF22900" w:rsidR="00E30E75" w:rsidRDefault="00E30E75" w:rsidP="00E30E75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之后定义函数，来初始化词典树：</w:t>
      </w:r>
    </w:p>
    <w:p w14:paraId="5922F080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4078F2"/>
          <w:kern w:val="0"/>
          <w:szCs w:val="21"/>
        </w:rPr>
        <w:t>init_dict_tree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dictfile_path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2C714D9F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11BB8E8D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初始化词典树</w:t>
      </w:r>
    </w:p>
    <w:p w14:paraId="63587D21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dictfile_path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词典的路径</w:t>
      </w:r>
    </w:p>
    <w:p w14:paraId="54C546E2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:return: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形成的词典树</w:t>
      </w:r>
    </w:p>
    <w:p w14:paraId="2F3D3B85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5B213AFA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dict_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tree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4E0649C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dictfile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dictfile_path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'r'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, encoding 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"utf-8"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F807BB4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line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dictfile.readlines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():</w:t>
      </w:r>
    </w:p>
    <w:p w14:paraId="0F1689BA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dict.insert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line.strip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())</w:t>
      </w:r>
    </w:p>
    <w:p w14:paraId="6EAE562C" w14:textId="77777777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print(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最长长度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:{}"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.format(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dict.max_length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241BD578" w14:textId="05A32794" w:rsidR="00E30E75" w:rsidRPr="00E30E75" w:rsidRDefault="00E30E75" w:rsidP="00E30E7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</w:p>
    <w:p w14:paraId="5BE14EE1" w14:textId="1BA92D22" w:rsidR="00E30E75" w:rsidRDefault="00E30E75" w:rsidP="00E30E75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之后定义函数，分别是正向匹配分词，逆向匹配分词以及双向匹配分词：</w:t>
      </w:r>
    </w:p>
    <w:p w14:paraId="578EFCE0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4078F2"/>
          <w:kern w:val="0"/>
          <w:szCs w:val="21"/>
        </w:rPr>
        <w:t>forward_</w:t>
      </w:r>
      <w:proofErr w:type="gramStart"/>
      <w:r w:rsidRPr="00E30E75">
        <w:rPr>
          <w:rFonts w:ascii="Consolas" w:eastAsia="宋体" w:hAnsi="Consolas" w:cs="宋体"/>
          <w:color w:val="4078F2"/>
          <w:kern w:val="0"/>
          <w:szCs w:val="21"/>
        </w:rPr>
        <w:t>segment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dict_tree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2387F604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31F5CCB9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正向匹配分词</w:t>
      </w:r>
    </w:p>
    <w:p w14:paraId="3DBBA3CF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词典树</w:t>
      </w:r>
    </w:p>
    <w:p w14:paraId="6288046E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输入文件路径</w:t>
      </w:r>
    </w:p>
    <w:p w14:paraId="171ECDB3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要输出的文件路径</w:t>
      </w:r>
    </w:p>
    <w:p w14:paraId="13C6086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:return: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返回一个列表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包含分词的结果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供双向分词使用</w:t>
      </w:r>
    </w:p>
    <w:p w14:paraId="2F3DDA2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72E69F25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4744940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inputfile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"r"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"utf-8"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C2AEB00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"w"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"utf-8"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586352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28B2881E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line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inputfile.readlines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():</w:t>
      </w:r>
    </w:p>
    <w:p w14:paraId="641CA40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(line) &gt;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39CDF5DD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max_len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dict.max_length</w:t>
      </w:r>
      <w:proofErr w:type="spellEnd"/>
    </w:p>
    <w:p w14:paraId="2D5DFE25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(line) &lt;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max_len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9EBA9A3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max_len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(line)</w:t>
      </w:r>
    </w:p>
    <w:p w14:paraId="30D77DAD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开始搜索</w:t>
      </w:r>
    </w:p>
    <w:p w14:paraId="55FD16CF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word = line[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:max_len]</w:t>
      </w:r>
    </w:p>
    <w:p w14:paraId="6960EF8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dict.search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 ==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6D29A5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 ==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878A6B9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break</w:t>
      </w:r>
    </w:p>
    <w:p w14:paraId="67A0BEE0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没有搜索到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减少一位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继续搜索</w:t>
      </w:r>
    </w:p>
    <w:p w14:paraId="1CC79602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word = word[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)]</w:t>
      </w:r>
    </w:p>
    <w:p w14:paraId="2FD27D28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word !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39182460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(word+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  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E383D3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7E91EFC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3FA87C23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list.append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3DAF124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line = line[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(word):]</w:t>
      </w:r>
    </w:p>
    <w:p w14:paraId="005CCCD1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32A290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inputfile.close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037570E7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outputfile.close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4B7910F7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E8CC37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</w:p>
    <w:p w14:paraId="793455D8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7CE2B97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4078F2"/>
          <w:kern w:val="0"/>
          <w:szCs w:val="21"/>
        </w:rPr>
        <w:t>backward_</w:t>
      </w:r>
      <w:proofErr w:type="gramStart"/>
      <w:r w:rsidRPr="00E30E75">
        <w:rPr>
          <w:rFonts w:ascii="Consolas" w:eastAsia="宋体" w:hAnsi="Consolas" w:cs="宋体"/>
          <w:color w:val="4078F2"/>
          <w:kern w:val="0"/>
          <w:szCs w:val="21"/>
        </w:rPr>
        <w:t>segment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dict_tree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6B6B1DE3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07668C19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逆向匹配分词</w:t>
      </w:r>
    </w:p>
    <w:p w14:paraId="04194DA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词典树</w:t>
      </w:r>
    </w:p>
    <w:p w14:paraId="59C5172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输入文件路径</w:t>
      </w:r>
    </w:p>
    <w:p w14:paraId="7916D77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输出的文件路径</w:t>
      </w:r>
    </w:p>
    <w:p w14:paraId="7C54B9F5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:return: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返回一个列表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包含分词的结果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供双向分词使用</w:t>
      </w:r>
    </w:p>
    <w:p w14:paraId="596EE204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0DE19098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174C23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inputfile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"r"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"utf-8"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74C0EF4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"w"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"utf-8"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BE65EF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2FD6DA2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line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inputfile.readlines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():</w:t>
      </w:r>
    </w:p>
    <w:p w14:paraId="607C5752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result = []</w:t>
      </w:r>
    </w:p>
    <w:p w14:paraId="1D2ECB5E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(line) &gt;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73CA22D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max_len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dict.max_length</w:t>
      </w:r>
      <w:proofErr w:type="spellEnd"/>
    </w:p>
    <w:p w14:paraId="5C2667B2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(line) &lt;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max_len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864FF37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max_len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(line)</w:t>
      </w:r>
    </w:p>
    <w:p w14:paraId="659FBBDE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逆向查找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长度为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max_len</w:t>
      </w:r>
      <w:proofErr w:type="spellEnd"/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的词语</w:t>
      </w:r>
    </w:p>
    <w:p w14:paraId="3BF71A27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word = line[(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(line) -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max_len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):]</w:t>
      </w:r>
    </w:p>
    <w:p w14:paraId="11B3103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dict.search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 ==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D82548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 ==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BF21950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break</w:t>
      </w:r>
    </w:p>
    <w:p w14:paraId="01C1CA1D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减少一位</w:t>
      </w:r>
    </w:p>
    <w:p w14:paraId="027368E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word =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word[</w:t>
      </w:r>
      <w:proofErr w:type="gramEnd"/>
      <w:r w:rsidRPr="00E30E7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:]</w:t>
      </w:r>
    </w:p>
    <w:p w14:paraId="208CC38F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result.append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53371AA9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line = line[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(line) -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(word))]</w:t>
      </w:r>
    </w:p>
    <w:p w14:paraId="0406B62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(result) &gt;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0872AE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res_word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result.pop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C857187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res_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word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!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66115D2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res_word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  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58EE199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757168E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res_word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AD3045F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list.append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res_word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C5B73E0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B79172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inputfile.close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7F7A885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outputfile.close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1ACD4288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F7E157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</w:p>
    <w:p w14:paraId="330ABA65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D9D7CB3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4078F2"/>
          <w:kern w:val="0"/>
          <w:szCs w:val="21"/>
        </w:rPr>
        <w:t>count_</w:t>
      </w:r>
      <w:proofErr w:type="gramStart"/>
      <w:r w:rsidRPr="00E30E75">
        <w:rPr>
          <w:rFonts w:ascii="Consolas" w:eastAsia="宋体" w:hAnsi="Consolas" w:cs="宋体"/>
          <w:color w:val="4078F2"/>
          <w:kern w:val="0"/>
          <w:szCs w:val="21"/>
        </w:rPr>
        <w:t>single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wordlist : list):</w:t>
      </w:r>
    </w:p>
    <w:p w14:paraId="5DC5A7D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02C56BAE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统计单字成词的个数</w:t>
      </w:r>
    </w:p>
    <w:p w14:paraId="6AC0B3FF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wordlist: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分词列表</w:t>
      </w:r>
    </w:p>
    <w:p w14:paraId="7DC629E8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:return: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单字成词的个数</w:t>
      </w:r>
    </w:p>
    <w:p w14:paraId="3642AC2F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36D44724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E30E7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 sum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word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wordlist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 == </w:t>
      </w:r>
      <w:r w:rsidRPr="00E30E7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8B9EF2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0191C3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0E75">
        <w:rPr>
          <w:rFonts w:ascii="Consolas" w:eastAsia="宋体" w:hAnsi="Consolas" w:cs="宋体"/>
          <w:color w:val="4078F2"/>
          <w:kern w:val="0"/>
          <w:szCs w:val="21"/>
        </w:rPr>
        <w:t>bidirectional_</w:t>
      </w:r>
      <w:proofErr w:type="gramStart"/>
      <w:r w:rsidRPr="00E30E75">
        <w:rPr>
          <w:rFonts w:ascii="Consolas" w:eastAsia="宋体" w:hAnsi="Consolas" w:cs="宋体"/>
          <w:color w:val="4078F2"/>
          <w:kern w:val="0"/>
          <w:szCs w:val="21"/>
        </w:rPr>
        <w:t>segment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forward_list, backword_list, outputdata):</w:t>
      </w:r>
    </w:p>
    <w:p w14:paraId="3E5C2A6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70D42CCD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双向匹配分词</w:t>
      </w:r>
    </w:p>
    <w:p w14:paraId="16C79DD3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词数更少优先级更高</w:t>
      </w:r>
    </w:p>
    <w:p w14:paraId="02FE6A1E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单字更少优先级更高</w:t>
      </w:r>
    </w:p>
    <w:p w14:paraId="7539B8C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都相等时逆向匹配优先级更高</w:t>
      </w:r>
    </w:p>
    <w:p w14:paraId="427330E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forward_list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正相匹配分词列表</w:t>
      </w:r>
    </w:p>
    <w:p w14:paraId="58288ACD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backword_list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逆向匹配分词列表</w:t>
      </w:r>
    </w:p>
    <w:p w14:paraId="2661B5BD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输出文件路径</w:t>
      </w:r>
    </w:p>
    <w:p w14:paraId="0D85D048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:return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1940B9B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078E3505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594B005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"w"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"utf-8"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4319A4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5DF8E711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forward_list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 &lt;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backword_list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):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词数更少优先级更高</w:t>
      </w:r>
    </w:p>
    <w:p w14:paraId="30C55D61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forward_list</w:t>
      </w:r>
      <w:proofErr w:type="spellEnd"/>
    </w:p>
    <w:p w14:paraId="1E9C22C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word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forward_list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6EF5CF9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word !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7CEA223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(word+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  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D2EDED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A28054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5C5F0B1F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0E75">
        <w:rPr>
          <w:rFonts w:ascii="Consolas" w:eastAsia="宋体" w:hAnsi="Consolas" w:cs="宋体"/>
          <w:color w:val="A626A4"/>
          <w:kern w:val="0"/>
          <w:szCs w:val="21"/>
        </w:rPr>
        <w:t>elif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forward_list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 &gt;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backword_list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453A830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backword_list</w:t>
      </w:r>
      <w:proofErr w:type="spellEnd"/>
    </w:p>
    <w:p w14:paraId="70C23494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word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backword_list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5680E12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word !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3F0AF90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 +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  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38C1E27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16D74C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6F26532E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C51F7D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count_single(forward_list) &lt; count_single(backword_list):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单字更少优先级更高</w:t>
      </w:r>
    </w:p>
    <w:p w14:paraId="5F9D846A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forward_list</w:t>
      </w:r>
      <w:proofErr w:type="spellEnd"/>
    </w:p>
    <w:p w14:paraId="38EDAEC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word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forward_list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156BAB9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word !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746080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 +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  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4AFA114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0C36B9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2404165E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E30E75">
        <w:rPr>
          <w:rFonts w:ascii="Consolas" w:eastAsia="宋体" w:hAnsi="Consolas" w:cs="宋体"/>
          <w:i/>
          <w:iCs/>
          <w:color w:val="A0A1A7"/>
          <w:kern w:val="0"/>
          <w:szCs w:val="21"/>
        </w:rPr>
        <w:t>都相等时逆向匹配优先级更高</w:t>
      </w:r>
    </w:p>
    <w:p w14:paraId="4BDACDB1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backword_list</w:t>
      </w:r>
      <w:proofErr w:type="spellEnd"/>
    </w:p>
    <w:p w14:paraId="2411EC53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word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backword_list</w:t>
      </w:r>
      <w:proofErr w:type="spellEnd"/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EA3EAA4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word !</w:t>
      </w:r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=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16D8226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 + </w:t>
      </w:r>
      <w:r w:rsidRPr="00E30E75">
        <w:rPr>
          <w:rFonts w:ascii="Consolas" w:eastAsia="宋体" w:hAnsi="Consolas" w:cs="宋体"/>
          <w:color w:val="50A14F"/>
          <w:kern w:val="0"/>
          <w:szCs w:val="21"/>
        </w:rPr>
        <w:t>"  "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126CD35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789B6F8C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outputfile.write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7E135374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proofErr w:type="gramStart"/>
      <w:r w:rsidRPr="00E30E75">
        <w:rPr>
          <w:rFonts w:ascii="Consolas" w:eastAsia="宋体" w:hAnsi="Consolas" w:cs="宋体"/>
          <w:color w:val="5C5C5C"/>
          <w:kern w:val="0"/>
          <w:szCs w:val="21"/>
        </w:rPr>
        <w:t>outputfile.close</w:t>
      </w:r>
      <w:proofErr w:type="spellEnd"/>
      <w:proofErr w:type="gramEnd"/>
      <w:r w:rsidRPr="00E30E75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4675843F" w14:textId="77777777" w:rsidR="00E30E75" w:rsidRPr="00E30E75" w:rsidRDefault="00E30E75" w:rsidP="00E30E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0E7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0E7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0E75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0E75">
        <w:rPr>
          <w:rFonts w:ascii="Consolas" w:eastAsia="宋体" w:hAnsi="Consolas" w:cs="宋体"/>
          <w:color w:val="5C5C5C"/>
          <w:kern w:val="0"/>
          <w:szCs w:val="21"/>
        </w:rPr>
        <w:t>result_list</w:t>
      </w:r>
      <w:proofErr w:type="spellEnd"/>
    </w:p>
    <w:p w14:paraId="3F1567F8" w14:textId="0D166EC5" w:rsidR="00E8522D" w:rsidRDefault="00E8522D" w:rsidP="00E8522D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速度评测函数如下</w:t>
      </w:r>
      <w:r>
        <w:rPr>
          <w:rFonts w:ascii="Arial" w:eastAsia="宋体" w:hAnsi="Arial" w:cs="Arial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 w:hint="eastAsia"/>
          <w:color w:val="545251"/>
          <w:kern w:val="0"/>
          <w:sz w:val="24"/>
        </w:rPr>
        <w:t>评价基于词典分词的效率：</w:t>
      </w:r>
    </w:p>
    <w:p w14:paraId="0697C9E3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8522D">
        <w:rPr>
          <w:rFonts w:ascii="Consolas" w:eastAsia="宋体" w:hAnsi="Consolas" w:cs="宋体"/>
          <w:color w:val="4078F2"/>
          <w:kern w:val="0"/>
          <w:szCs w:val="21"/>
        </w:rPr>
        <w:t>evaluate_</w:t>
      </w:r>
      <w:proofErr w:type="gramStart"/>
      <w:r w:rsidRPr="00E8522D">
        <w:rPr>
          <w:rFonts w:ascii="Consolas" w:eastAsia="宋体" w:hAnsi="Consolas" w:cs="宋体"/>
          <w:color w:val="4078F2"/>
          <w:kern w:val="0"/>
          <w:szCs w:val="21"/>
        </w:rPr>
        <w:t>speed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E8522D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dict_tree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828BA9F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1D8C1F3C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测量分词的效率</w:t>
      </w:r>
    </w:p>
    <w:p w14:paraId="2397007D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词典树</w:t>
      </w:r>
    </w:p>
    <w:p w14:paraId="72FA7E05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输入文件路径</w:t>
      </w:r>
    </w:p>
    <w:p w14:paraId="0EC17204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输出文件的路径</w:t>
      </w:r>
    </w:p>
    <w:p w14:paraId="2E3FC205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E8522D">
        <w:rPr>
          <w:rFonts w:ascii="Consolas" w:eastAsia="宋体" w:hAnsi="Consolas" w:cs="宋体"/>
          <w:color w:val="5C5C5C"/>
          <w:kern w:val="0"/>
          <w:szCs w:val="21"/>
        </w:rPr>
        <w:t>:return</w:t>
      </w:r>
      <w:proofErr w:type="gramEnd"/>
      <w:r w:rsidRPr="00E8522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F0306FE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12301B90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start_time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E8522D">
        <w:rPr>
          <w:rFonts w:ascii="Consolas" w:eastAsia="宋体" w:hAnsi="Consolas" w:cs="宋体"/>
          <w:color w:val="5C5C5C"/>
          <w:kern w:val="0"/>
          <w:szCs w:val="21"/>
        </w:rPr>
        <w:t>time.time</w:t>
      </w:r>
      <w:proofErr w:type="spellEnd"/>
      <w:proofErr w:type="gramEnd"/>
      <w:r w:rsidRPr="00E8522D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5A9E1C42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num = </w:t>
      </w:r>
      <w:r w:rsidRPr="00E8522D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7EAEEB9C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8522D">
        <w:rPr>
          <w:rFonts w:ascii="Consolas" w:eastAsia="宋体" w:hAnsi="Consolas" w:cs="宋体"/>
          <w:color w:val="A626A4"/>
          <w:kern w:val="0"/>
          <w:szCs w:val="21"/>
        </w:rPr>
        <w:t>with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8522D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E8522D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'r'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"utf-8"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E8522D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fp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791C57F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E8522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 line </w:t>
      </w:r>
      <w:r w:rsidRPr="00E8522D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8522D">
        <w:rPr>
          <w:rFonts w:ascii="Consolas" w:eastAsia="宋体" w:hAnsi="Consolas" w:cs="宋体"/>
          <w:color w:val="5C5C5C"/>
          <w:kern w:val="0"/>
          <w:szCs w:val="21"/>
        </w:rPr>
        <w:t>fp.readlines</w:t>
      </w:r>
      <w:proofErr w:type="spellEnd"/>
      <w:proofErr w:type="gramEnd"/>
      <w:r w:rsidRPr="00E8522D">
        <w:rPr>
          <w:rFonts w:ascii="Consolas" w:eastAsia="宋体" w:hAnsi="Consolas" w:cs="宋体"/>
          <w:color w:val="5C5C5C"/>
          <w:kern w:val="0"/>
          <w:szCs w:val="21"/>
        </w:rPr>
        <w:t>():</w:t>
      </w:r>
    </w:p>
    <w:p w14:paraId="4E525C7F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        num = num +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(line)</w:t>
      </w:r>
    </w:p>
    <w:p w14:paraId="48B3594A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3754DF7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spellStart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forward_</w:t>
      </w:r>
      <w:proofErr w:type="gramStart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segment</w:t>
      </w:r>
      <w:proofErr w:type="spellEnd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(</w:t>
      </w:r>
      <w:proofErr w:type="spellStart"/>
      <w:proofErr w:type="gramEnd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dict</w:t>
      </w:r>
      <w:proofErr w:type="spellEnd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, </w:t>
      </w:r>
      <w:proofErr w:type="spellStart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inputdata</w:t>
      </w:r>
      <w:proofErr w:type="spellEnd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, </w:t>
      </w:r>
      <w:proofErr w:type="spellStart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outputdata</w:t>
      </w:r>
      <w:proofErr w:type="spellEnd"/>
      <w:r w:rsidRPr="00E8522D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663CCDA7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backward_</w:t>
      </w:r>
      <w:proofErr w:type="gramStart"/>
      <w:r w:rsidRPr="00E8522D">
        <w:rPr>
          <w:rFonts w:ascii="Consolas" w:eastAsia="宋体" w:hAnsi="Consolas" w:cs="宋体"/>
          <w:color w:val="5C5C5C"/>
          <w:kern w:val="0"/>
          <w:szCs w:val="21"/>
        </w:rPr>
        <w:t>segment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E8522D">
        <w:rPr>
          <w:rFonts w:ascii="Consolas" w:eastAsia="宋体" w:hAnsi="Consolas" w:cs="宋体"/>
          <w:color w:val="5C5C5C"/>
          <w:kern w:val="0"/>
          <w:szCs w:val="21"/>
        </w:rPr>
        <w:t>dict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inputdata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outputdata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5AA601A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4359685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elapsed_time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E8522D">
        <w:rPr>
          <w:rFonts w:ascii="Consolas" w:eastAsia="宋体" w:hAnsi="Consolas" w:cs="宋体"/>
          <w:color w:val="5C5C5C"/>
          <w:kern w:val="0"/>
          <w:szCs w:val="21"/>
        </w:rPr>
        <w:t>time.time</w:t>
      </w:r>
      <w:proofErr w:type="spellEnd"/>
      <w:proofErr w:type="gramEnd"/>
      <w:r w:rsidRPr="00E8522D">
        <w:rPr>
          <w:rFonts w:ascii="Consolas" w:eastAsia="宋体" w:hAnsi="Consolas" w:cs="宋体"/>
          <w:color w:val="5C5C5C"/>
          <w:kern w:val="0"/>
          <w:szCs w:val="21"/>
        </w:rPr>
        <w:t>() - 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start_time</w:t>
      </w:r>
      <w:proofErr w:type="spellEnd"/>
    </w:p>
    <w:p w14:paraId="06DC3454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print(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共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{}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字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.format(num), end=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""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8D01CFC" w14:textId="77777777" w:rsidR="00E8522D" w:rsidRPr="00E8522D" w:rsidRDefault="00E8522D" w:rsidP="00E8522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8522D">
        <w:rPr>
          <w:rFonts w:ascii="Consolas" w:eastAsia="宋体" w:hAnsi="Consolas" w:cs="宋体"/>
          <w:color w:val="5C5C5C"/>
          <w:kern w:val="0"/>
          <w:szCs w:val="21"/>
        </w:rPr>
        <w:t>    print(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耗时</w:t>
      </w:r>
      <w:r w:rsidRPr="00E8522D">
        <w:rPr>
          <w:rFonts w:ascii="Consolas" w:eastAsia="宋体" w:hAnsi="Consolas" w:cs="宋体"/>
          <w:color w:val="50A14F"/>
          <w:kern w:val="0"/>
          <w:szCs w:val="21"/>
        </w:rPr>
        <w:t>{}</w:t>
      </w:r>
      <w:proofErr w:type="spellStart"/>
      <w:r w:rsidRPr="00E8522D">
        <w:rPr>
          <w:rFonts w:ascii="Consolas" w:eastAsia="宋体" w:hAnsi="Consolas" w:cs="宋体"/>
          <w:color w:val="50A14F"/>
          <w:kern w:val="0"/>
          <w:szCs w:val="21"/>
        </w:rPr>
        <w:t>s"</w:t>
      </w:r>
      <w:r w:rsidRPr="00E8522D">
        <w:rPr>
          <w:rFonts w:ascii="Consolas" w:eastAsia="宋体" w:hAnsi="Consolas" w:cs="宋体"/>
          <w:color w:val="5C5C5C"/>
          <w:kern w:val="0"/>
          <w:szCs w:val="21"/>
        </w:rPr>
        <w:t>.format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8522D">
        <w:rPr>
          <w:rFonts w:ascii="Consolas" w:eastAsia="宋体" w:hAnsi="Consolas" w:cs="宋体"/>
          <w:color w:val="5C5C5C"/>
          <w:kern w:val="0"/>
          <w:szCs w:val="21"/>
        </w:rPr>
        <w:t>elapsed_time</w:t>
      </w:r>
      <w:proofErr w:type="spellEnd"/>
      <w:r w:rsidRPr="00E8522D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6083F5B0" w14:textId="1838F762" w:rsidR="00E8522D" w:rsidRDefault="00E8522D" w:rsidP="00E8522D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统计分词的字数和消耗的时间。</w:t>
      </w:r>
    </w:p>
    <w:p w14:paraId="24F592F2" w14:textId="77777777" w:rsidR="00E8522D" w:rsidRDefault="00E8522D" w:rsidP="00F30E56">
      <w:pPr>
        <w:rPr>
          <w:rFonts w:ascii="Arial" w:eastAsia="宋体" w:hAnsi="Arial" w:cs="Arial"/>
          <w:color w:val="545251"/>
          <w:kern w:val="0"/>
          <w:sz w:val="24"/>
        </w:rPr>
      </w:pPr>
    </w:p>
    <w:p w14:paraId="44352FD8" w14:textId="7A873C75" w:rsidR="00E30E75" w:rsidRPr="00B77FAD" w:rsidRDefault="00F30E56" w:rsidP="00F30E56">
      <w:pPr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B77FAD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②</w:t>
      </w:r>
      <w:r w:rsidRPr="00B77FAD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 xml:space="preserve"> </w:t>
      </w:r>
      <w:r w:rsidRPr="00B77FAD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算法设计：</w:t>
      </w:r>
    </w:p>
    <w:p w14:paraId="312748CB" w14:textId="77777777" w:rsidR="00B77FAD" w:rsidRDefault="00B77FAD" w:rsidP="00F30E56">
      <w:pPr>
        <w:rPr>
          <w:rFonts w:ascii="Arial" w:eastAsia="宋体" w:hAnsi="Arial" w:cs="Arial"/>
          <w:color w:val="545251"/>
          <w:kern w:val="0"/>
          <w:sz w:val="24"/>
        </w:rPr>
      </w:pPr>
    </w:p>
    <w:p w14:paraId="227757AA" w14:textId="296FCFAF" w:rsidR="00F30E56" w:rsidRDefault="00F30E56" w:rsidP="00F30E56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词典树的构造算法设计：</w:t>
      </w:r>
    </w:p>
    <w:p w14:paraId="473C2482" w14:textId="020911F3" w:rsidR="00F30E56" w:rsidRDefault="00F30E56" w:rsidP="00F30E56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通过</w:t>
      </w:r>
      <w:r>
        <w:rPr>
          <w:rFonts w:ascii="Arial" w:eastAsia="宋体" w:hAnsi="Arial" w:cs="Arial" w:hint="eastAsia"/>
          <w:color w:val="545251"/>
          <w:kern w:val="0"/>
          <w:sz w:val="24"/>
        </w:rPr>
        <w:t>python</w:t>
      </w:r>
      <w:r>
        <w:rPr>
          <w:rFonts w:ascii="Arial" w:eastAsia="宋体" w:hAnsi="Arial" w:cs="Arial" w:hint="eastAsia"/>
          <w:color w:val="545251"/>
          <w:kern w:val="0"/>
          <w:sz w:val="24"/>
        </w:rPr>
        <w:t>中的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dict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类型来构造出词典，在向树中插入节点时，通过使用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dict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类型的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setdefault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函数，来添加没有出现的节点。同时，在向词典树中插入节点是时，要注意为每个词添加一个</w:t>
      </w:r>
      <w:r>
        <w:rPr>
          <w:rFonts w:ascii="Arial" w:eastAsia="宋体" w:hAnsi="Arial" w:cs="Arial" w:hint="eastAsia"/>
          <w:color w:val="545251"/>
          <w:kern w:val="0"/>
          <w:sz w:val="24"/>
        </w:rPr>
        <w:t>[end</w:t>
      </w:r>
      <w:r>
        <w:rPr>
          <w:rFonts w:ascii="Arial" w:eastAsia="宋体" w:hAnsi="Arial" w:cs="Arial"/>
          <w:color w:val="545251"/>
          <w:kern w:val="0"/>
          <w:sz w:val="24"/>
        </w:rPr>
        <w:t>]</w:t>
      </w:r>
      <w:r>
        <w:rPr>
          <w:rFonts w:ascii="Arial" w:eastAsia="宋体" w:hAnsi="Arial" w:cs="Arial" w:hint="eastAsia"/>
          <w:color w:val="545251"/>
          <w:kern w:val="0"/>
          <w:sz w:val="24"/>
        </w:rPr>
        <w:t>标记，标记每一个词，当且仅当词典树的后面有</w:t>
      </w:r>
      <w:r>
        <w:rPr>
          <w:rFonts w:ascii="Arial" w:eastAsia="宋体" w:hAnsi="Arial" w:cs="Arial" w:hint="eastAsia"/>
          <w:color w:val="545251"/>
          <w:kern w:val="0"/>
          <w:sz w:val="24"/>
        </w:rPr>
        <w:t>[</w:t>
      </w:r>
      <w:r>
        <w:rPr>
          <w:rFonts w:ascii="Arial" w:eastAsia="宋体" w:hAnsi="Arial" w:cs="Arial"/>
          <w:color w:val="545251"/>
          <w:kern w:val="0"/>
          <w:sz w:val="24"/>
        </w:rPr>
        <w:t>end]</w:t>
      </w:r>
      <w:r>
        <w:rPr>
          <w:rFonts w:ascii="Arial" w:eastAsia="宋体" w:hAnsi="Arial" w:cs="Arial" w:hint="eastAsia"/>
          <w:color w:val="545251"/>
          <w:kern w:val="0"/>
          <w:sz w:val="24"/>
        </w:rPr>
        <w:t>标记时，从根节点到该节点可以成词。</w:t>
      </w:r>
    </w:p>
    <w:p w14:paraId="31024472" w14:textId="14D0719B" w:rsidR="00F30E56" w:rsidRDefault="006C6C0C" w:rsidP="00F30E56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在初始化词典树时，读取词典文件</w:t>
      </w:r>
      <w:r>
        <w:rPr>
          <w:rFonts w:ascii="Arial" w:eastAsia="宋体" w:hAnsi="Arial" w:cs="Arial" w:hint="eastAsia"/>
          <w:color w:val="545251"/>
          <w:kern w:val="0"/>
          <w:sz w:val="24"/>
        </w:rPr>
        <w:t>dict</w:t>
      </w:r>
      <w:r>
        <w:rPr>
          <w:rFonts w:ascii="Arial" w:eastAsia="宋体" w:hAnsi="Arial" w:cs="Arial"/>
          <w:color w:val="545251"/>
          <w:kern w:val="0"/>
          <w:sz w:val="24"/>
        </w:rPr>
        <w:t>.txt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，然后调用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dict_</w:t>
      </w:r>
      <w:r>
        <w:rPr>
          <w:rFonts w:ascii="Arial" w:eastAsia="宋体" w:hAnsi="Arial" w:cs="Arial"/>
          <w:color w:val="545251"/>
          <w:kern w:val="0"/>
          <w:sz w:val="24"/>
        </w:rPr>
        <w:t>tree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类中的插入函数，将词典中的每一个词插入到词典树中。</w:t>
      </w:r>
    </w:p>
    <w:p w14:paraId="1BA3098C" w14:textId="77777777" w:rsidR="006C6C0C" w:rsidRDefault="006C6C0C" w:rsidP="00F30E56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4664B43B" w14:textId="333042AB" w:rsidR="00F30E56" w:rsidRDefault="00F30E56" w:rsidP="00F30E56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正向匹配算法的算法设计：</w:t>
      </w:r>
    </w:p>
    <w:p w14:paraId="5D7A5982" w14:textId="538DA8D8" w:rsidR="006305BC" w:rsidRDefault="006305BC" w:rsidP="00F30E56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为了减少算法的时间复杂性，我们在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dict_</w:t>
      </w:r>
      <w:r>
        <w:rPr>
          <w:rFonts w:ascii="Arial" w:eastAsia="宋体" w:hAnsi="Arial" w:cs="Arial"/>
          <w:color w:val="545251"/>
          <w:kern w:val="0"/>
          <w:sz w:val="24"/>
        </w:rPr>
        <w:t>tree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类中增加了一个变量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max</w:t>
      </w:r>
      <w:r>
        <w:rPr>
          <w:rFonts w:ascii="Arial" w:eastAsia="宋体" w:hAnsi="Arial" w:cs="Arial"/>
          <w:color w:val="545251"/>
          <w:kern w:val="0"/>
          <w:sz w:val="24"/>
        </w:rPr>
        <w:t>_length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，表示所有录入的词典中的最长词的长度。在正向搜索时，我们从第一个字开始，以长度为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max</w:t>
      </w:r>
      <w:r>
        <w:rPr>
          <w:rFonts w:ascii="Arial" w:eastAsia="宋体" w:hAnsi="Arial" w:cs="Arial"/>
          <w:color w:val="545251"/>
          <w:kern w:val="0"/>
          <w:sz w:val="24"/>
        </w:rPr>
        <w:t>_length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开始进行查找，查找是否在词典树中。若不在词典树中，那么长度减</w:t>
      </w:r>
      <w:proofErr w:type="gramStart"/>
      <w:r>
        <w:rPr>
          <w:rFonts w:ascii="Arial" w:eastAsia="宋体" w:hAnsi="Arial" w:cs="Arial" w:hint="eastAsia"/>
          <w:color w:val="545251"/>
          <w:kern w:val="0"/>
          <w:sz w:val="24"/>
        </w:rPr>
        <w:t>一</w:t>
      </w:r>
      <w:proofErr w:type="gramEnd"/>
      <w:r>
        <w:rPr>
          <w:rFonts w:ascii="Arial" w:eastAsia="宋体" w:hAnsi="Arial" w:cs="Arial" w:hint="eastAsia"/>
          <w:color w:val="545251"/>
          <w:kern w:val="0"/>
          <w:sz w:val="24"/>
        </w:rPr>
        <w:t>，再进行查找，直到查找到或者长度变为</w:t>
      </w:r>
      <w:r>
        <w:rPr>
          <w:rFonts w:ascii="Arial" w:eastAsia="宋体" w:hAnsi="Arial" w:cs="Arial"/>
          <w:color w:val="545251"/>
          <w:kern w:val="0"/>
          <w:sz w:val="24"/>
        </w:rPr>
        <w:t>1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（单字成词的情况）时停止。然后输出到</w:t>
      </w:r>
      <w:r>
        <w:rPr>
          <w:rFonts w:ascii="Arial" w:eastAsia="宋体" w:hAnsi="Arial" w:cs="Arial" w:hint="eastAsia"/>
          <w:color w:val="545251"/>
          <w:kern w:val="0"/>
          <w:sz w:val="24"/>
        </w:rPr>
        <w:t>o</w:t>
      </w:r>
      <w:r>
        <w:rPr>
          <w:rFonts w:ascii="Arial" w:eastAsia="宋体" w:hAnsi="Arial" w:cs="Arial"/>
          <w:color w:val="545251"/>
          <w:kern w:val="0"/>
          <w:sz w:val="24"/>
        </w:rPr>
        <w:t>utput</w:t>
      </w:r>
      <w:r>
        <w:rPr>
          <w:rFonts w:ascii="Arial" w:eastAsia="宋体" w:hAnsi="Arial" w:cs="Arial" w:hint="eastAsia"/>
          <w:color w:val="545251"/>
          <w:kern w:val="0"/>
          <w:sz w:val="24"/>
        </w:rPr>
        <w:t>文件中。</w:t>
      </w:r>
    </w:p>
    <w:p w14:paraId="7C9353B6" w14:textId="3AFF66E0" w:rsidR="006305BC" w:rsidRDefault="006305BC" w:rsidP="00F30E56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38C54228" w14:textId="359959F0" w:rsidR="006305BC" w:rsidRDefault="006305BC" w:rsidP="006305BC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逆向匹配算法的算法设计：</w:t>
      </w:r>
    </w:p>
    <w:p w14:paraId="571C2C78" w14:textId="5C982EF0" w:rsidR="00672CF7" w:rsidRDefault="00672CF7" w:rsidP="006305BC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与正向匹配算法同理，我们进行逆向搜索词，同样是以长度为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max</w:t>
      </w:r>
      <w:r>
        <w:rPr>
          <w:rFonts w:ascii="Arial" w:eastAsia="宋体" w:hAnsi="Arial" w:cs="Arial"/>
          <w:color w:val="545251"/>
          <w:kern w:val="0"/>
          <w:sz w:val="24"/>
        </w:rPr>
        <w:t>_length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开始再词典树中查找，直到查找到或者长度变为</w:t>
      </w:r>
      <w:r>
        <w:rPr>
          <w:rFonts w:ascii="Arial" w:eastAsia="宋体" w:hAnsi="Arial" w:cs="Arial" w:hint="eastAsia"/>
          <w:color w:val="545251"/>
          <w:kern w:val="0"/>
          <w:sz w:val="24"/>
        </w:rPr>
        <w:t>1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（单字成词的情况），输出到</w:t>
      </w:r>
      <w:r>
        <w:rPr>
          <w:rFonts w:ascii="Arial" w:eastAsia="宋体" w:hAnsi="Arial" w:cs="Arial" w:hint="eastAsia"/>
          <w:color w:val="545251"/>
          <w:kern w:val="0"/>
          <w:sz w:val="24"/>
        </w:rPr>
        <w:t>output</w:t>
      </w:r>
      <w:r>
        <w:rPr>
          <w:rFonts w:ascii="Arial" w:eastAsia="宋体" w:hAnsi="Arial" w:cs="Arial" w:hint="eastAsia"/>
          <w:color w:val="545251"/>
          <w:kern w:val="0"/>
          <w:sz w:val="24"/>
        </w:rPr>
        <w:t>文件中。</w:t>
      </w:r>
    </w:p>
    <w:p w14:paraId="554D957D" w14:textId="1C6CB042" w:rsidR="00672CF7" w:rsidRDefault="00672CF7" w:rsidP="006305BC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10B29145" w14:textId="50EA55EF" w:rsidR="00672CF7" w:rsidRDefault="00672CF7" w:rsidP="006305BC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双向匹配算法的算法设计：</w:t>
      </w:r>
    </w:p>
    <w:p w14:paraId="48EF9FE5" w14:textId="6E8646E1" w:rsidR="00672CF7" w:rsidRDefault="00672CF7" w:rsidP="006305BC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双向匹配算法是正向匹配算法与逆向匹配算法的结合，在得到正向匹配分词的结果列表和逆向匹配分词的结果列表后，按照以下的方式对结果进行选择：</w:t>
      </w:r>
    </w:p>
    <w:p w14:paraId="305A057F" w14:textId="7C243FA8" w:rsidR="00672CF7" w:rsidRDefault="00672CF7" w:rsidP="006305BC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词数更少的分词语句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 w:hint="eastAsia"/>
          <w:color w:val="545251"/>
          <w:kern w:val="0"/>
          <w:sz w:val="24"/>
        </w:rPr>
        <w:t>优先级更高</w:t>
      </w:r>
    </w:p>
    <w:p w14:paraId="12C6EDBA" w14:textId="2E46E60B" w:rsidR="00672CF7" w:rsidRDefault="00672CF7" w:rsidP="006305BC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单字成词的数目更少的分词语句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 w:hint="eastAsia"/>
          <w:color w:val="545251"/>
          <w:kern w:val="0"/>
          <w:sz w:val="24"/>
        </w:rPr>
        <w:t>优先级更高</w:t>
      </w:r>
    </w:p>
    <w:p w14:paraId="70F3ED04" w14:textId="5C77172F" w:rsidR="00672CF7" w:rsidRDefault="00672CF7" w:rsidP="006305BC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在其他情况都相等的情况下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 w:hint="eastAsia"/>
          <w:color w:val="545251"/>
          <w:kern w:val="0"/>
          <w:sz w:val="24"/>
        </w:rPr>
        <w:t>优先选择逆向匹配算法</w:t>
      </w:r>
    </w:p>
    <w:p w14:paraId="5FC142D5" w14:textId="142DE0A4" w:rsidR="00E8522D" w:rsidRDefault="00E8522D" w:rsidP="00E8522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3F0F9F56" w14:textId="2001100D" w:rsidR="00E8522D" w:rsidRPr="00B77FAD" w:rsidRDefault="00E8522D" w:rsidP="00E8522D">
      <w:pPr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B77FAD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③程序运行的结果</w:t>
      </w:r>
      <w:r w:rsidR="00535403" w:rsidRPr="00B77FAD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：</w:t>
      </w:r>
    </w:p>
    <w:p w14:paraId="63D1967E" w14:textId="77777777" w:rsidR="00B77FAD" w:rsidRDefault="00B77FAD" w:rsidP="00E8522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79DEC6E9" w14:textId="4C0C42CE" w:rsidR="00535403" w:rsidRDefault="00535403" w:rsidP="0053540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正向分词的运行结果位于</w:t>
      </w:r>
      <w:r>
        <w:rPr>
          <w:rFonts w:ascii="Arial" w:eastAsia="宋体" w:hAnsi="Arial" w:cs="Arial"/>
          <w:color w:val="545251"/>
          <w:kern w:val="0"/>
          <w:sz w:val="24"/>
        </w:rPr>
        <w:t>data/</w:t>
      </w:r>
      <w:proofErr w:type="spellStart"/>
      <w:r>
        <w:rPr>
          <w:rFonts w:ascii="Arial" w:eastAsia="宋体" w:hAnsi="Arial" w:cs="Arial"/>
          <w:color w:val="545251"/>
          <w:kern w:val="0"/>
          <w:sz w:val="24"/>
        </w:rPr>
        <w:t>seg_result</w:t>
      </w:r>
      <w:proofErr w:type="spellEnd"/>
      <w:r>
        <w:rPr>
          <w:rFonts w:ascii="Arial" w:eastAsia="宋体" w:hAnsi="Arial" w:cs="Arial"/>
          <w:color w:val="545251"/>
          <w:kern w:val="0"/>
          <w:sz w:val="24"/>
        </w:rPr>
        <w:t>/forward_out.txt:</w:t>
      </w:r>
    </w:p>
    <w:p w14:paraId="18C2D662" w14:textId="1D846BCF" w:rsidR="00535403" w:rsidRPr="00535403" w:rsidRDefault="00535403" w:rsidP="0053540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3540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A361B51" wp14:editId="025BF9A2">
            <wp:extent cx="5274310" cy="35401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AFA7" w14:textId="3ADB8DA9" w:rsidR="00535403" w:rsidRDefault="00535403" w:rsidP="0053540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逆向分词的运行结果位于</w:t>
      </w:r>
      <w:r>
        <w:rPr>
          <w:rFonts w:ascii="Arial" w:eastAsia="宋体" w:hAnsi="Arial" w:cs="Arial" w:hint="eastAsia"/>
          <w:color w:val="545251"/>
          <w:kern w:val="0"/>
          <w:sz w:val="24"/>
        </w:rPr>
        <w:t>d</w:t>
      </w:r>
      <w:r>
        <w:rPr>
          <w:rFonts w:ascii="Arial" w:eastAsia="宋体" w:hAnsi="Arial" w:cs="Arial"/>
          <w:color w:val="545251"/>
          <w:kern w:val="0"/>
          <w:sz w:val="24"/>
        </w:rPr>
        <w:t>ata/</w:t>
      </w:r>
      <w:proofErr w:type="spellStart"/>
      <w:r>
        <w:rPr>
          <w:rFonts w:ascii="Arial" w:eastAsia="宋体" w:hAnsi="Arial" w:cs="Arial"/>
          <w:color w:val="545251"/>
          <w:kern w:val="0"/>
          <w:sz w:val="24"/>
        </w:rPr>
        <w:t>seg_result</w:t>
      </w:r>
      <w:proofErr w:type="spellEnd"/>
      <w:r>
        <w:rPr>
          <w:rFonts w:ascii="Arial" w:eastAsia="宋体" w:hAnsi="Arial" w:cs="Arial"/>
          <w:color w:val="545251"/>
          <w:kern w:val="0"/>
          <w:sz w:val="24"/>
        </w:rPr>
        <w:t>/backward_out.txt</w:t>
      </w:r>
    </w:p>
    <w:p w14:paraId="32429BA2" w14:textId="66F9CAA0" w:rsidR="00B77FAD" w:rsidRPr="00B77FAD" w:rsidRDefault="00B77FAD" w:rsidP="00B77F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77FA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BD7D63C" wp14:editId="46132185">
            <wp:extent cx="5274310" cy="3543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687C" w14:textId="77777777" w:rsidR="00B77FAD" w:rsidRDefault="00B77FAD" w:rsidP="0053540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690AA604" w14:textId="17DF4EC5" w:rsidR="00535403" w:rsidRDefault="00535403" w:rsidP="0053540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双向分词的运行结果位于</w:t>
      </w:r>
      <w:r>
        <w:rPr>
          <w:rFonts w:ascii="Arial" w:eastAsia="宋体" w:hAnsi="Arial" w:cs="Arial" w:hint="eastAsia"/>
          <w:color w:val="545251"/>
          <w:kern w:val="0"/>
          <w:sz w:val="24"/>
        </w:rPr>
        <w:t>data</w:t>
      </w:r>
      <w:r>
        <w:rPr>
          <w:rFonts w:ascii="Arial" w:eastAsia="宋体" w:hAnsi="Arial" w:cs="Arial"/>
          <w:color w:val="545251"/>
          <w:kern w:val="0"/>
          <w:sz w:val="24"/>
        </w:rPr>
        <w:t>/</w:t>
      </w:r>
      <w:proofErr w:type="spellStart"/>
      <w:r>
        <w:rPr>
          <w:rFonts w:ascii="Arial" w:eastAsia="宋体" w:hAnsi="Arial" w:cs="Arial"/>
          <w:color w:val="545251"/>
          <w:kern w:val="0"/>
          <w:sz w:val="24"/>
        </w:rPr>
        <w:t>seg_result</w:t>
      </w:r>
      <w:proofErr w:type="spellEnd"/>
      <w:r>
        <w:rPr>
          <w:rFonts w:ascii="Arial" w:eastAsia="宋体" w:hAnsi="Arial" w:cs="Arial"/>
          <w:color w:val="545251"/>
          <w:kern w:val="0"/>
          <w:sz w:val="24"/>
        </w:rPr>
        <w:t>/</w:t>
      </w:r>
      <w:r w:rsidR="00B77FAD">
        <w:rPr>
          <w:rFonts w:ascii="Arial" w:eastAsia="宋体" w:hAnsi="Arial" w:cs="Arial"/>
          <w:color w:val="545251"/>
          <w:kern w:val="0"/>
          <w:sz w:val="24"/>
        </w:rPr>
        <w:t>bidirectional_out.txt</w:t>
      </w:r>
    </w:p>
    <w:p w14:paraId="653AA56B" w14:textId="097F4D2A" w:rsidR="00B77FAD" w:rsidRPr="00B77FAD" w:rsidRDefault="00B77FAD" w:rsidP="00B77F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77FA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5583D76" wp14:editId="74AF7097">
            <wp:extent cx="5274310" cy="35375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D845" w14:textId="3BB5EC1B" w:rsidR="00535403" w:rsidRDefault="00535403" w:rsidP="00B77FA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4D2FAE63" w14:textId="1431FADA" w:rsidR="00B77FAD" w:rsidRPr="002025B6" w:rsidRDefault="00B77FAD" w:rsidP="00B77FAD">
      <w:pPr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2025B6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④</w:t>
      </w:r>
      <w:r w:rsidRPr="002025B6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 xml:space="preserve"> </w:t>
      </w:r>
      <w:r w:rsidRPr="002025B6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程序运行的评测结果：</w:t>
      </w:r>
    </w:p>
    <w:p w14:paraId="5C714041" w14:textId="7FBAED41" w:rsidR="00B77FAD" w:rsidRDefault="00B77FAD" w:rsidP="00B77FA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412CC92E" w14:textId="4B95FF24" w:rsidR="00B77FAD" w:rsidRDefault="00B77FAD" w:rsidP="00B77FAD">
      <w:pPr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结果如下表：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77FAD" w14:paraId="4C61D68E" w14:textId="77777777" w:rsidTr="00B77FAD">
        <w:tc>
          <w:tcPr>
            <w:tcW w:w="1659" w:type="dxa"/>
          </w:tcPr>
          <w:p w14:paraId="62683C59" w14:textId="77777777" w:rsidR="00B77FAD" w:rsidRDefault="00B77FAD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</w:p>
        </w:tc>
        <w:tc>
          <w:tcPr>
            <w:tcW w:w="1659" w:type="dxa"/>
          </w:tcPr>
          <w:p w14:paraId="53DFFBB8" w14:textId="6E44FC8A" w:rsidR="00B77FAD" w:rsidRDefault="00B77FAD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效率（</w:t>
            </w: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s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/</w:t>
            </w: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万字）</w:t>
            </w:r>
          </w:p>
        </w:tc>
        <w:tc>
          <w:tcPr>
            <w:tcW w:w="1659" w:type="dxa"/>
          </w:tcPr>
          <w:p w14:paraId="52C8B66E" w14:textId="744AA1D9" w:rsidR="00B77FAD" w:rsidRDefault="00B77FAD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Precious</w:t>
            </w:r>
          </w:p>
        </w:tc>
        <w:tc>
          <w:tcPr>
            <w:tcW w:w="1659" w:type="dxa"/>
          </w:tcPr>
          <w:p w14:paraId="790B8C13" w14:textId="303A5484" w:rsidR="00B77FAD" w:rsidRDefault="00B77FAD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R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ecall</w:t>
            </w:r>
          </w:p>
        </w:tc>
        <w:tc>
          <w:tcPr>
            <w:tcW w:w="1660" w:type="dxa"/>
          </w:tcPr>
          <w:p w14:paraId="4B09A73E" w14:textId="09059752" w:rsidR="00B77FAD" w:rsidRDefault="00B77FAD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F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-Score</w:t>
            </w:r>
          </w:p>
        </w:tc>
      </w:tr>
      <w:tr w:rsidR="00B77FAD" w14:paraId="18F4E728" w14:textId="77777777" w:rsidTr="00B77FAD">
        <w:tc>
          <w:tcPr>
            <w:tcW w:w="1659" w:type="dxa"/>
          </w:tcPr>
          <w:p w14:paraId="6070E80A" w14:textId="68D0529E" w:rsidR="00B77FAD" w:rsidRDefault="00B77FAD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正向匹配算法</w:t>
            </w:r>
          </w:p>
        </w:tc>
        <w:tc>
          <w:tcPr>
            <w:tcW w:w="1659" w:type="dxa"/>
          </w:tcPr>
          <w:p w14:paraId="6682BB65" w14:textId="1EBA0460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1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2.35</w:t>
            </w:r>
          </w:p>
        </w:tc>
        <w:tc>
          <w:tcPr>
            <w:tcW w:w="1659" w:type="dxa"/>
          </w:tcPr>
          <w:p w14:paraId="405C03E2" w14:textId="0590CD4A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8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0.35%</w:t>
            </w:r>
          </w:p>
        </w:tc>
        <w:tc>
          <w:tcPr>
            <w:tcW w:w="1659" w:type="dxa"/>
          </w:tcPr>
          <w:p w14:paraId="250DC80D" w14:textId="13D66425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8.27%</w:t>
            </w:r>
          </w:p>
        </w:tc>
        <w:tc>
          <w:tcPr>
            <w:tcW w:w="1660" w:type="dxa"/>
          </w:tcPr>
          <w:p w14:paraId="1CC05120" w14:textId="3FB9B7FC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9.30%</w:t>
            </w:r>
          </w:p>
        </w:tc>
      </w:tr>
      <w:tr w:rsidR="00B77FAD" w14:paraId="1E488060" w14:textId="77777777" w:rsidTr="00B77FAD">
        <w:tc>
          <w:tcPr>
            <w:tcW w:w="1659" w:type="dxa"/>
          </w:tcPr>
          <w:p w14:paraId="0654BBA8" w14:textId="72BCE56F" w:rsidR="00B77FAD" w:rsidRDefault="00B77FAD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逆向匹配算法</w:t>
            </w:r>
          </w:p>
        </w:tc>
        <w:tc>
          <w:tcPr>
            <w:tcW w:w="1659" w:type="dxa"/>
          </w:tcPr>
          <w:p w14:paraId="7BAFD280" w14:textId="0639531E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1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3.54</w:t>
            </w:r>
          </w:p>
        </w:tc>
        <w:tc>
          <w:tcPr>
            <w:tcW w:w="1659" w:type="dxa"/>
          </w:tcPr>
          <w:p w14:paraId="232B7ABA" w14:textId="1845CB04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8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0.66%</w:t>
            </w:r>
          </w:p>
        </w:tc>
        <w:tc>
          <w:tcPr>
            <w:tcW w:w="1659" w:type="dxa"/>
          </w:tcPr>
          <w:p w14:paraId="560FFFB8" w14:textId="53617CFB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8.58%</w:t>
            </w:r>
          </w:p>
        </w:tc>
        <w:tc>
          <w:tcPr>
            <w:tcW w:w="1660" w:type="dxa"/>
          </w:tcPr>
          <w:p w14:paraId="3ED220FE" w14:textId="570BA84B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9.61%</w:t>
            </w:r>
          </w:p>
        </w:tc>
      </w:tr>
      <w:tr w:rsidR="00B77FAD" w14:paraId="6DA780FF" w14:textId="77777777" w:rsidTr="00B77FAD">
        <w:tc>
          <w:tcPr>
            <w:tcW w:w="1659" w:type="dxa"/>
          </w:tcPr>
          <w:p w14:paraId="5E719D05" w14:textId="16C43B09" w:rsidR="00B77FAD" w:rsidRDefault="00B77FAD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双向匹配算法</w:t>
            </w:r>
          </w:p>
        </w:tc>
        <w:tc>
          <w:tcPr>
            <w:tcW w:w="1659" w:type="dxa"/>
          </w:tcPr>
          <w:p w14:paraId="47A1A0DB" w14:textId="45184F75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6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.256</w:t>
            </w:r>
          </w:p>
        </w:tc>
        <w:tc>
          <w:tcPr>
            <w:tcW w:w="1659" w:type="dxa"/>
          </w:tcPr>
          <w:p w14:paraId="1EA4DBCF" w14:textId="4C729E90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8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0.</w:t>
            </w:r>
            <w:r w:rsidR="001518F7">
              <w:rPr>
                <w:rFonts w:ascii="Arial" w:eastAsia="宋体" w:hAnsi="Arial" w:cs="Arial"/>
                <w:color w:val="545251"/>
                <w:kern w:val="0"/>
                <w:sz w:val="24"/>
              </w:rPr>
              <w:t>45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%</w:t>
            </w:r>
          </w:p>
        </w:tc>
        <w:tc>
          <w:tcPr>
            <w:tcW w:w="1659" w:type="dxa"/>
          </w:tcPr>
          <w:p w14:paraId="35915D68" w14:textId="5F374B6C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8.</w:t>
            </w:r>
            <w:r w:rsidR="001518F7">
              <w:rPr>
                <w:rFonts w:ascii="Arial" w:eastAsia="宋体" w:hAnsi="Arial" w:cs="Arial"/>
                <w:color w:val="545251"/>
                <w:kern w:val="0"/>
                <w:sz w:val="24"/>
              </w:rPr>
              <w:t>73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%</w:t>
            </w:r>
          </w:p>
        </w:tc>
        <w:tc>
          <w:tcPr>
            <w:tcW w:w="1660" w:type="dxa"/>
          </w:tcPr>
          <w:p w14:paraId="24B92404" w14:textId="6FB9FE92" w:rsidR="00B77FAD" w:rsidRDefault="008678B7" w:rsidP="00B77FAD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9.</w:t>
            </w:r>
            <w:r w:rsidR="001518F7">
              <w:rPr>
                <w:rFonts w:ascii="Arial" w:eastAsia="宋体" w:hAnsi="Arial" w:cs="Arial"/>
                <w:color w:val="545251"/>
                <w:kern w:val="0"/>
                <w:sz w:val="24"/>
              </w:rPr>
              <w:t>58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%</w:t>
            </w:r>
          </w:p>
        </w:tc>
      </w:tr>
    </w:tbl>
    <w:p w14:paraId="5469DF7A" w14:textId="7314BB10" w:rsidR="00B77FAD" w:rsidRDefault="00B77FAD" w:rsidP="00B77FA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7D593CE2" w14:textId="03C24614" w:rsidR="00F20D0E" w:rsidRPr="002025B6" w:rsidRDefault="00F20D0E" w:rsidP="00B77FAD">
      <w:pPr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2025B6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⑤</w:t>
      </w:r>
      <w:r w:rsidR="00D76591" w:rsidRPr="002025B6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基于词典分词</w:t>
      </w:r>
      <w:r w:rsidRPr="002025B6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过程中的问题以及解决方法：</w:t>
      </w:r>
    </w:p>
    <w:p w14:paraId="4B783846" w14:textId="47FA35BD" w:rsidR="00F20D0E" w:rsidRDefault="00F20D0E" w:rsidP="00B77FA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64EC639B" w14:textId="04F3AD56" w:rsidR="00F20D0E" w:rsidRDefault="006A24D3" w:rsidP="00B77FAD">
      <w:pPr>
        <w:rPr>
          <w:rFonts w:ascii="Arial" w:eastAsia="宋体" w:hAnsi="Arial" w:cs="Arial"/>
          <w:color w:val="545251"/>
          <w:kern w:val="0"/>
          <w:sz w:val="24"/>
        </w:rPr>
      </w:pPr>
      <w:r w:rsidRPr="006A24D3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问题</w:t>
      </w:r>
      <w:r w:rsidRPr="006A24D3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1</w:t>
      </w:r>
      <w:r w:rsidRPr="006A24D3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：</w:t>
      </w:r>
      <w:r w:rsidR="00F20D0E">
        <w:rPr>
          <w:rFonts w:ascii="Arial" w:eastAsia="宋体" w:hAnsi="Arial" w:cs="Arial" w:hint="eastAsia"/>
          <w:color w:val="545251"/>
          <w:kern w:val="0"/>
          <w:sz w:val="24"/>
        </w:rPr>
        <w:t>在开始做基于词典的分词时，我在初始化录入词典时，使用的是</w:t>
      </w:r>
      <w:r w:rsidR="00E262E7">
        <w:rPr>
          <w:rFonts w:ascii="Arial" w:eastAsia="宋体" w:hAnsi="Arial" w:cs="Arial" w:hint="eastAsia"/>
          <w:color w:val="545251"/>
          <w:kern w:val="0"/>
          <w:sz w:val="24"/>
        </w:rPr>
        <w:t>直接将词典中的词放入列表之中，使用</w:t>
      </w:r>
      <w:proofErr w:type="spellStart"/>
      <w:r w:rsidR="00E262E7">
        <w:rPr>
          <w:rFonts w:ascii="Arial" w:eastAsia="宋体" w:hAnsi="Arial" w:cs="Arial" w:hint="eastAsia"/>
          <w:color w:val="545251"/>
          <w:kern w:val="0"/>
          <w:sz w:val="24"/>
        </w:rPr>
        <w:t>list.</w:t>
      </w:r>
      <w:r w:rsidR="00E262E7">
        <w:rPr>
          <w:rFonts w:ascii="Arial" w:eastAsia="宋体" w:hAnsi="Arial" w:cs="Arial"/>
          <w:color w:val="545251"/>
          <w:kern w:val="0"/>
          <w:sz w:val="24"/>
        </w:rPr>
        <w:t>contain</w:t>
      </w:r>
      <w:proofErr w:type="spellEnd"/>
      <w:r w:rsidR="00E262E7">
        <w:rPr>
          <w:rFonts w:ascii="Arial" w:eastAsia="宋体" w:hAnsi="Arial" w:cs="Arial"/>
          <w:color w:val="545251"/>
          <w:kern w:val="0"/>
          <w:sz w:val="24"/>
        </w:rPr>
        <w:t>()</w:t>
      </w:r>
      <w:r w:rsidR="00E262E7">
        <w:rPr>
          <w:rFonts w:ascii="Arial" w:eastAsia="宋体" w:hAnsi="Arial" w:cs="Arial" w:hint="eastAsia"/>
          <w:color w:val="545251"/>
          <w:kern w:val="0"/>
          <w:sz w:val="24"/>
        </w:rPr>
        <w:t>函数来判断该词是否在列表之中。在运行正向匹配</w:t>
      </w:r>
      <w:r>
        <w:rPr>
          <w:rFonts w:ascii="Arial" w:eastAsia="宋体" w:hAnsi="Arial" w:cs="Arial" w:hint="eastAsia"/>
          <w:color w:val="545251"/>
          <w:kern w:val="0"/>
          <w:sz w:val="24"/>
        </w:rPr>
        <w:t>分词、逆向匹配分词和双向匹配分词时，运行时间过长，大约需要</w:t>
      </w:r>
      <w:r>
        <w:rPr>
          <w:rFonts w:ascii="Arial" w:eastAsia="宋体" w:hAnsi="Arial" w:cs="Arial"/>
          <w:color w:val="545251"/>
          <w:kern w:val="0"/>
          <w:sz w:val="24"/>
        </w:rPr>
        <w:t>6</w:t>
      </w:r>
      <w:r>
        <w:rPr>
          <w:rFonts w:ascii="Arial" w:eastAsia="宋体" w:hAnsi="Arial" w:cs="Arial" w:hint="eastAsia"/>
          <w:color w:val="545251"/>
          <w:kern w:val="0"/>
          <w:sz w:val="24"/>
        </w:rPr>
        <w:t>个小时才能运行结束，算法的效率过低。</w:t>
      </w:r>
    </w:p>
    <w:p w14:paraId="134D81DB" w14:textId="201BA1DA" w:rsidR="006A24D3" w:rsidRDefault="006A24D3" w:rsidP="00B77FAD">
      <w:pPr>
        <w:rPr>
          <w:rFonts w:ascii="Arial" w:eastAsia="宋体" w:hAnsi="Arial" w:cs="Arial"/>
          <w:color w:val="545251"/>
          <w:kern w:val="0"/>
          <w:sz w:val="24"/>
        </w:rPr>
      </w:pPr>
      <w:r w:rsidRPr="006A24D3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解决方案：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 w:hint="eastAsia"/>
          <w:color w:val="545251"/>
          <w:kern w:val="0"/>
          <w:sz w:val="24"/>
        </w:rPr>
        <w:t>改用词典树的方法，使用词典书的方法之后，效率提高程度极其明显，现在只需要</w:t>
      </w:r>
      <w:r>
        <w:rPr>
          <w:rFonts w:ascii="Arial" w:eastAsia="宋体" w:hAnsi="Arial" w:cs="Arial" w:hint="eastAsia"/>
          <w:color w:val="545251"/>
          <w:kern w:val="0"/>
          <w:sz w:val="24"/>
        </w:rPr>
        <w:t>1</w:t>
      </w:r>
      <w:r>
        <w:rPr>
          <w:rFonts w:ascii="Arial" w:eastAsia="宋体" w:hAnsi="Arial" w:cs="Arial"/>
          <w:color w:val="545251"/>
          <w:kern w:val="0"/>
          <w:sz w:val="24"/>
        </w:rPr>
        <w:t>-2</w:t>
      </w:r>
      <w:r>
        <w:rPr>
          <w:rFonts w:ascii="Arial" w:eastAsia="宋体" w:hAnsi="Arial" w:cs="Arial" w:hint="eastAsia"/>
          <w:color w:val="545251"/>
          <w:kern w:val="0"/>
          <w:sz w:val="24"/>
        </w:rPr>
        <w:t>秒就可以运行结束。</w:t>
      </w:r>
    </w:p>
    <w:p w14:paraId="12C20A24" w14:textId="123748CE" w:rsidR="00D76591" w:rsidRDefault="00D76591" w:rsidP="00D76591">
      <w:pPr>
        <w:pStyle w:val="5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/>
          <w:b w:val="0"/>
          <w:bCs w:val="0"/>
          <w:sz w:val="35"/>
          <w:szCs w:val="35"/>
        </w:rPr>
        <w:t>3</w:t>
      </w:r>
      <w:r w:rsidRPr="00D76591">
        <w:rPr>
          <w:rFonts w:ascii="Arial" w:hAnsi="Arial" w:cs="Arial"/>
          <w:b w:val="0"/>
          <w:bCs w:val="0"/>
          <w:sz w:val="35"/>
          <w:szCs w:val="35"/>
        </w:rPr>
        <w:t xml:space="preserve">. </w:t>
      </w:r>
      <w:r w:rsidRPr="00D76591">
        <w:rPr>
          <w:rFonts w:ascii="Arial" w:hAnsi="Arial" w:cs="Arial" w:hint="eastAsia"/>
          <w:b w:val="0"/>
          <w:bCs w:val="0"/>
          <w:sz w:val="35"/>
          <w:szCs w:val="35"/>
        </w:rPr>
        <w:t>基于统计的分词方法：</w:t>
      </w:r>
    </w:p>
    <w:p w14:paraId="6DF0B849" w14:textId="1466FE9D" w:rsidR="00D76591" w:rsidRDefault="00D76591" w:rsidP="00D76591">
      <w:pPr>
        <w:rPr>
          <w:rFonts w:ascii="Arial" w:eastAsia="宋体" w:hAnsi="Arial" w:cs="Arial"/>
          <w:color w:val="545251"/>
          <w:kern w:val="0"/>
          <w:sz w:val="24"/>
        </w:rPr>
      </w:pPr>
      <w:r w:rsidRPr="00CA3278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①</w:t>
      </w:r>
      <w:r w:rsidRPr="00CA3278">
        <w:rPr>
          <w:rFonts w:ascii="Arial" w:eastAsia="宋体" w:hAnsi="Arial" w:cs="Arial"/>
          <w:b/>
          <w:bCs/>
          <w:color w:val="545251"/>
          <w:kern w:val="0"/>
          <w:sz w:val="24"/>
        </w:rPr>
        <w:t xml:space="preserve"> </w:t>
      </w:r>
      <w:r w:rsidRPr="00CA3278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程序结构：</w:t>
      </w:r>
      <w:r w:rsidR="00DD2B43">
        <w:rPr>
          <w:rFonts w:ascii="Arial" w:eastAsia="宋体" w:hAnsi="Arial" w:cs="Arial" w:hint="eastAsia"/>
          <w:color w:val="545251"/>
          <w:kern w:val="0"/>
          <w:sz w:val="24"/>
        </w:rPr>
        <w:t>采用</w:t>
      </w:r>
      <w:proofErr w:type="gramStart"/>
      <w:r w:rsidR="00DD2B43">
        <w:rPr>
          <w:rFonts w:ascii="Arial" w:eastAsia="宋体" w:hAnsi="Arial" w:cs="Arial" w:hint="eastAsia"/>
          <w:color w:val="545251"/>
          <w:kern w:val="0"/>
          <w:sz w:val="24"/>
        </w:rPr>
        <w:t>隐</w:t>
      </w:r>
      <w:proofErr w:type="gramEnd"/>
      <w:r w:rsidR="00DD2B43">
        <w:rPr>
          <w:rFonts w:ascii="Arial" w:eastAsia="宋体" w:hAnsi="Arial" w:cs="Arial" w:hint="eastAsia"/>
          <w:color w:val="545251"/>
          <w:kern w:val="0"/>
          <w:sz w:val="24"/>
        </w:rPr>
        <w:t>马尔科夫模型（</w:t>
      </w:r>
      <w:r w:rsidR="00DD2B43">
        <w:rPr>
          <w:rFonts w:ascii="Arial" w:eastAsia="宋体" w:hAnsi="Arial" w:cs="Arial" w:hint="eastAsia"/>
          <w:color w:val="545251"/>
          <w:kern w:val="0"/>
          <w:sz w:val="24"/>
        </w:rPr>
        <w:t>H</w:t>
      </w:r>
      <w:r w:rsidR="00DD2B43">
        <w:rPr>
          <w:rFonts w:ascii="Arial" w:eastAsia="宋体" w:hAnsi="Arial" w:cs="Arial"/>
          <w:color w:val="545251"/>
          <w:kern w:val="0"/>
          <w:sz w:val="24"/>
        </w:rPr>
        <w:t>MM</w:t>
      </w:r>
      <w:r w:rsidR="00DD2B43">
        <w:rPr>
          <w:rFonts w:ascii="Arial" w:eastAsia="宋体" w:hAnsi="Arial" w:cs="Arial" w:hint="eastAsia"/>
          <w:color w:val="545251"/>
          <w:kern w:val="0"/>
          <w:sz w:val="24"/>
        </w:rPr>
        <w:t>）来进行中文统计分词</w:t>
      </w:r>
    </w:p>
    <w:p w14:paraId="4E427FD6" w14:textId="682F146C" w:rsidR="00DD2B43" w:rsidRDefault="00DD2B43" w:rsidP="00D76591">
      <w:pPr>
        <w:rPr>
          <w:rFonts w:ascii="Arial" w:eastAsia="宋体" w:hAnsi="Arial" w:cs="Arial"/>
          <w:color w:val="545251"/>
          <w:kern w:val="0"/>
          <w:sz w:val="24"/>
        </w:rPr>
      </w:pPr>
    </w:p>
    <w:p w14:paraId="712F71B6" w14:textId="778C806F" w:rsidR="00DD2B43" w:rsidRDefault="00DD2B43" w:rsidP="00DD2B43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程序中包含一个类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H</w:t>
      </w:r>
      <w:r>
        <w:rPr>
          <w:rFonts w:ascii="Arial" w:eastAsia="宋体" w:hAnsi="Arial" w:cs="Arial"/>
          <w:color w:val="545251"/>
          <w:kern w:val="0"/>
          <w:sz w:val="24"/>
        </w:rPr>
        <w:t>MMS</w:t>
      </w:r>
      <w:r>
        <w:rPr>
          <w:rFonts w:ascii="Arial" w:eastAsia="宋体" w:hAnsi="Arial" w:cs="Arial" w:hint="eastAsia"/>
          <w:color w:val="545251"/>
          <w:kern w:val="0"/>
          <w:sz w:val="24"/>
        </w:rPr>
        <w:t>egment</w:t>
      </w:r>
      <w:proofErr w:type="spellEnd"/>
      <w:r>
        <w:rPr>
          <w:rFonts w:ascii="Arial" w:eastAsia="宋体" w:hAnsi="Arial" w:cs="Arial"/>
          <w:color w:val="545251"/>
          <w:kern w:val="0"/>
          <w:sz w:val="24"/>
        </w:rPr>
        <w:t>()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，类中包含以下函数：</w:t>
      </w:r>
    </w:p>
    <w:p w14:paraId="642824FF" w14:textId="23A7AD7E" w:rsidR="00DD2B43" w:rsidRDefault="00DD2B43" w:rsidP="00D76591">
      <w:pPr>
        <w:rPr>
          <w:rFonts w:ascii="Arial" w:eastAsia="宋体" w:hAnsi="Arial" w:cs="Arial"/>
          <w:color w:val="545251"/>
          <w:kern w:val="0"/>
          <w:sz w:val="24"/>
        </w:rPr>
      </w:pPr>
    </w:p>
    <w:p w14:paraId="37A1FA43" w14:textId="5F1ECDD1" w:rsidR="00DD2B43" w:rsidRDefault="00DD2B43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类的初始化以及参数的初始化函数：</w:t>
      </w:r>
    </w:p>
    <w:p w14:paraId="0DB5422E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D2B43">
        <w:rPr>
          <w:rFonts w:ascii="Consolas" w:eastAsia="宋体" w:hAnsi="Consolas" w:cs="宋体"/>
          <w:color w:val="4078F2"/>
          <w:kern w:val="0"/>
          <w:szCs w:val="21"/>
        </w:rPr>
        <w:t>__</w:t>
      </w:r>
      <w:proofErr w:type="spellStart"/>
      <w:r w:rsidRPr="00DD2B43">
        <w:rPr>
          <w:rFonts w:ascii="Consolas" w:eastAsia="宋体" w:hAnsi="Consolas" w:cs="宋体"/>
          <w:color w:val="4078F2"/>
          <w:kern w:val="0"/>
          <w:szCs w:val="21"/>
        </w:rPr>
        <w:t>init</w:t>
      </w:r>
      <w:proofErr w:type="spellEnd"/>
      <w:r w:rsidRPr="00DD2B43">
        <w:rPr>
          <w:rFonts w:ascii="Consolas" w:eastAsia="宋体" w:hAnsi="Consolas" w:cs="宋体"/>
          <w:color w:val="4078F2"/>
          <w:kern w:val="0"/>
          <w:szCs w:val="21"/>
        </w:rPr>
        <w:t>__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7DB8A1FE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.epsilon</w:t>
      </w:r>
      <w:proofErr w:type="spellEnd"/>
      <w:proofErr w:type="gramEnd"/>
      <w:r w:rsidRPr="00DD2B4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DD2B43">
        <w:rPr>
          <w:rFonts w:ascii="Consolas" w:eastAsia="宋体" w:hAnsi="Consolas" w:cs="宋体"/>
          <w:color w:val="5C5C5C"/>
          <w:kern w:val="0"/>
          <w:szCs w:val="21"/>
        </w:rPr>
        <w:t>sys.float_info.epsilon</w:t>
      </w:r>
      <w:proofErr w:type="spellEnd"/>
    </w:p>
    <w:p w14:paraId="2F2B91D3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.state</w:t>
      </w:r>
      <w:proofErr w:type="gramEnd"/>
      <w:r w:rsidRPr="00DD2B43">
        <w:rPr>
          <w:rFonts w:ascii="Consolas" w:eastAsia="宋体" w:hAnsi="Consolas" w:cs="宋体"/>
          <w:color w:val="5C5C5C"/>
          <w:kern w:val="0"/>
          <w:szCs w:val="21"/>
        </w:rPr>
        <w:t>_list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 = [</w:t>
      </w:r>
      <w:r w:rsidRPr="00DD2B43">
        <w:rPr>
          <w:rFonts w:ascii="Consolas" w:eastAsia="宋体" w:hAnsi="Consolas" w:cs="宋体"/>
          <w:color w:val="50A14F"/>
          <w:kern w:val="0"/>
          <w:szCs w:val="21"/>
        </w:rPr>
        <w:t>'B'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DD2B43">
        <w:rPr>
          <w:rFonts w:ascii="Consolas" w:eastAsia="宋体" w:hAnsi="Consolas" w:cs="宋体"/>
          <w:color w:val="50A14F"/>
          <w:kern w:val="0"/>
          <w:szCs w:val="21"/>
        </w:rPr>
        <w:t>'M'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DD2B43">
        <w:rPr>
          <w:rFonts w:ascii="Consolas" w:eastAsia="宋体" w:hAnsi="Consolas" w:cs="宋体"/>
          <w:color w:val="50A14F"/>
          <w:kern w:val="0"/>
          <w:szCs w:val="21"/>
        </w:rPr>
        <w:t>'E'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DD2B43">
        <w:rPr>
          <w:rFonts w:ascii="Consolas" w:eastAsia="宋体" w:hAnsi="Consolas" w:cs="宋体"/>
          <w:color w:val="50A14F"/>
          <w:kern w:val="0"/>
          <w:szCs w:val="21"/>
        </w:rPr>
        <w:t>'S'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35860B91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.start_p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 = {} </w:t>
      </w:r>
      <w:r w:rsidRPr="00DD2B4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D2B43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初始化概率矩阵</w:t>
      </w:r>
    </w:p>
    <w:p w14:paraId="72769130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.trans_p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 = {} </w:t>
      </w:r>
      <w:r w:rsidRPr="00DD2B4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D2B43">
        <w:rPr>
          <w:rFonts w:ascii="Consolas" w:eastAsia="宋体" w:hAnsi="Consolas" w:cs="宋体"/>
          <w:i/>
          <w:iCs/>
          <w:color w:val="A0A1A7"/>
          <w:kern w:val="0"/>
          <w:szCs w:val="21"/>
        </w:rPr>
        <w:t>状态转移矩阵</w:t>
      </w:r>
    </w:p>
    <w:p w14:paraId="49ACE4A2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.emit_p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 = {} </w:t>
      </w:r>
      <w:r w:rsidRPr="00DD2B4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D2B43">
        <w:rPr>
          <w:rFonts w:ascii="Consolas" w:eastAsia="宋体" w:hAnsi="Consolas" w:cs="宋体"/>
          <w:i/>
          <w:iCs/>
          <w:color w:val="A0A1A7"/>
          <w:kern w:val="0"/>
          <w:szCs w:val="21"/>
        </w:rPr>
        <w:t>发射矩阵</w:t>
      </w:r>
    </w:p>
    <w:p w14:paraId="08CC00FC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.state_dict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 = {} </w:t>
      </w:r>
      <w:r w:rsidRPr="00DD2B43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DD2B43">
        <w:rPr>
          <w:rFonts w:ascii="Consolas" w:eastAsia="宋体" w:hAnsi="Consolas" w:cs="宋体"/>
          <w:i/>
          <w:iCs/>
          <w:color w:val="A0A1A7"/>
          <w:kern w:val="0"/>
          <w:szCs w:val="21"/>
        </w:rPr>
        <w:t>状态集合</w:t>
      </w:r>
    </w:p>
    <w:p w14:paraId="154E66C4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._</w:t>
      </w:r>
      <w:proofErr w:type="gramEnd"/>
      <w:r w:rsidRPr="00DD2B43">
        <w:rPr>
          <w:rFonts w:ascii="Consolas" w:eastAsia="宋体" w:hAnsi="Consolas" w:cs="宋体"/>
          <w:color w:val="5C5C5C"/>
          <w:kern w:val="0"/>
          <w:szCs w:val="21"/>
        </w:rPr>
        <w:t>_</w:t>
      </w:r>
      <w:proofErr w:type="spellStart"/>
      <w:r w:rsidRPr="00DD2B43">
        <w:rPr>
          <w:rFonts w:ascii="Consolas" w:eastAsia="宋体" w:hAnsi="Consolas" w:cs="宋体"/>
          <w:color w:val="5C5C5C"/>
          <w:kern w:val="0"/>
          <w:szCs w:val="21"/>
        </w:rPr>
        <w:t>init_parameters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7BC92EE9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019AC4F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D2B43">
        <w:rPr>
          <w:rFonts w:ascii="Consolas" w:eastAsia="宋体" w:hAnsi="Consolas" w:cs="宋体"/>
          <w:color w:val="4078F2"/>
          <w:kern w:val="0"/>
          <w:szCs w:val="21"/>
        </w:rPr>
        <w:t>__</w:t>
      </w:r>
      <w:proofErr w:type="spellStart"/>
      <w:r w:rsidRPr="00DD2B43">
        <w:rPr>
          <w:rFonts w:ascii="Consolas" w:eastAsia="宋体" w:hAnsi="Consolas" w:cs="宋体"/>
          <w:color w:val="4078F2"/>
          <w:kern w:val="0"/>
          <w:szCs w:val="21"/>
        </w:rPr>
        <w:t>init_parameters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23F442B8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state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DD2B43">
        <w:rPr>
          <w:rFonts w:ascii="Consolas" w:eastAsia="宋体" w:hAnsi="Consolas" w:cs="宋体"/>
          <w:color w:val="4078F2"/>
          <w:kern w:val="0"/>
          <w:szCs w:val="21"/>
        </w:rPr>
        <w:t>state</w:t>
      </w:r>
      <w:proofErr w:type="gramEnd"/>
      <w:r w:rsidRPr="00DD2B43">
        <w:rPr>
          <w:rFonts w:ascii="Consolas" w:eastAsia="宋体" w:hAnsi="Consolas" w:cs="宋体"/>
          <w:color w:val="4078F2"/>
          <w:kern w:val="0"/>
          <w:szCs w:val="21"/>
        </w:rPr>
        <w:t>_list</w:t>
      </w:r>
      <w:proofErr w:type="spellEnd"/>
      <w:r w:rsidRPr="00DD2B43">
        <w:rPr>
          <w:rFonts w:ascii="Consolas" w:eastAsia="宋体" w:hAnsi="Consolas" w:cs="宋体"/>
          <w:color w:val="4078F2"/>
          <w:kern w:val="0"/>
          <w:szCs w:val="21"/>
        </w:rPr>
        <w:t>:</w:t>
      </w:r>
    </w:p>
    <w:p w14:paraId="6CB05599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.start</w:t>
      </w:r>
      <w:proofErr w:type="gramEnd"/>
      <w:r w:rsidRPr="00DD2B43">
        <w:rPr>
          <w:rFonts w:ascii="Consolas" w:eastAsia="宋体" w:hAnsi="Consolas" w:cs="宋体"/>
          <w:color w:val="5C5C5C"/>
          <w:kern w:val="0"/>
          <w:szCs w:val="21"/>
        </w:rPr>
        <w:t>_p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[state] = </w:t>
      </w:r>
      <w:r w:rsidRPr="00DD2B43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/</w:t>
      </w:r>
      <w:proofErr w:type="spellStart"/>
      <w:r w:rsidRPr="00DD2B43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.state_list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3D0B6BC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gram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.trans</w:t>
      </w:r>
      <w:proofErr w:type="gramEnd"/>
      <w:r w:rsidRPr="00DD2B43">
        <w:rPr>
          <w:rFonts w:ascii="Consolas" w:eastAsia="宋体" w:hAnsi="Consolas" w:cs="宋体"/>
          <w:color w:val="5C5C5C"/>
          <w:kern w:val="0"/>
          <w:szCs w:val="21"/>
        </w:rPr>
        <w:t>_p[state] = {</w:t>
      </w:r>
      <w:r w:rsidRPr="00DD2B43">
        <w:rPr>
          <w:rFonts w:ascii="Consolas" w:eastAsia="宋体" w:hAnsi="Consolas" w:cs="宋体"/>
          <w:color w:val="4078F2"/>
          <w:kern w:val="0"/>
          <w:szCs w:val="21"/>
        </w:rPr>
        <w:t>s: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D2B43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/len(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.state_list)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s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.state_list}</w:t>
      </w:r>
    </w:p>
    <w:p w14:paraId="38FF105B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DD2B43">
        <w:rPr>
          <w:rFonts w:ascii="Consolas" w:eastAsia="宋体" w:hAnsi="Consolas" w:cs="宋体"/>
          <w:color w:val="5C5C5C"/>
          <w:kern w:val="0"/>
          <w:szCs w:val="21"/>
        </w:rPr>
        <w:t>_p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[state] = {}</w:t>
      </w:r>
    </w:p>
    <w:p w14:paraId="2C234688" w14:textId="77777777" w:rsidR="00DD2B43" w:rsidRPr="00DD2B43" w:rsidRDefault="00DD2B43" w:rsidP="00DD2B4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DD2B4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.state</w:t>
      </w:r>
      <w:proofErr w:type="gramEnd"/>
      <w:r w:rsidRPr="00DD2B43">
        <w:rPr>
          <w:rFonts w:ascii="Consolas" w:eastAsia="宋体" w:hAnsi="Consolas" w:cs="宋体"/>
          <w:color w:val="5C5C5C"/>
          <w:kern w:val="0"/>
          <w:szCs w:val="21"/>
        </w:rPr>
        <w:t>_dict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[state] = </w:t>
      </w:r>
      <w:r w:rsidRPr="00DD2B43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1BD540AC" w14:textId="582CCADB" w:rsidR="00DD2B43" w:rsidRDefault="00DD2B43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496F1E1B" w14:textId="59114C8C" w:rsidR="00DD2B43" w:rsidRDefault="00DD2B43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统计</w:t>
      </w:r>
      <w:r w:rsidR="00397394">
        <w:rPr>
          <w:rFonts w:ascii="Arial" w:eastAsia="宋体" w:hAnsi="Arial" w:cs="Arial" w:hint="eastAsia"/>
          <w:color w:val="545251"/>
          <w:kern w:val="0"/>
          <w:sz w:val="24"/>
        </w:rPr>
        <w:t>序列</w:t>
      </w:r>
      <w:r>
        <w:rPr>
          <w:rFonts w:ascii="Arial" w:eastAsia="宋体" w:hAnsi="Arial" w:cs="Arial" w:hint="eastAsia"/>
          <w:color w:val="545251"/>
          <w:kern w:val="0"/>
          <w:sz w:val="24"/>
        </w:rPr>
        <w:t>标签函数：</w:t>
      </w:r>
    </w:p>
    <w:p w14:paraId="54A602FD" w14:textId="77777777" w:rsidR="00DD2B43" w:rsidRPr="00DD2B43" w:rsidRDefault="00DD2B43" w:rsidP="00DD2B4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def __</w:t>
      </w:r>
      <w:proofErr w:type="gramStart"/>
      <w:r w:rsidRPr="00DD2B43">
        <w:rPr>
          <w:rFonts w:ascii="Consolas" w:eastAsia="宋体" w:hAnsi="Consolas" w:cs="宋体"/>
          <w:color w:val="5C5C5C"/>
          <w:kern w:val="0"/>
          <w:szCs w:val="21"/>
        </w:rPr>
        <w:t>label(</w:t>
      </w:r>
      <w:proofErr w:type="gramEnd"/>
      <w:r w:rsidRPr="00DD2B43">
        <w:rPr>
          <w:rFonts w:ascii="Consolas" w:eastAsia="宋体" w:hAnsi="Consolas" w:cs="宋体"/>
          <w:color w:val="5C5C5C"/>
          <w:kern w:val="0"/>
          <w:szCs w:val="21"/>
        </w:rPr>
        <w:t>self, word):</w:t>
      </w:r>
    </w:p>
    <w:p w14:paraId="7FCD7AE6" w14:textId="77777777" w:rsidR="00DD2B43" w:rsidRPr="00DD2B43" w:rsidRDefault="00DD2B43" w:rsidP="00DD2B4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08F0C557" w14:textId="77777777" w:rsidR="00DD2B43" w:rsidRPr="00DD2B43" w:rsidRDefault="00DD2B43" w:rsidP="00DD2B4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DD2B43">
        <w:rPr>
          <w:rFonts w:ascii="Consolas" w:eastAsia="宋体" w:hAnsi="Consolas" w:cs="宋体"/>
          <w:color w:val="4078F2"/>
          <w:kern w:val="0"/>
          <w:szCs w:val="21"/>
        </w:rPr>
        <w:t>len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(word) == </w:t>
      </w:r>
      <w:r w:rsidRPr="00DD2B43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7CF50C8" w14:textId="77777777" w:rsidR="00DD2B43" w:rsidRPr="00DD2B43" w:rsidRDefault="00DD2B43" w:rsidP="00DD2B4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= [</w:t>
      </w:r>
      <w:r w:rsidRPr="00DD2B43">
        <w:rPr>
          <w:rFonts w:ascii="Consolas" w:eastAsia="宋体" w:hAnsi="Consolas" w:cs="宋体"/>
          <w:color w:val="50A14F"/>
          <w:kern w:val="0"/>
          <w:szCs w:val="21"/>
        </w:rPr>
        <w:t>'S'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075AC8A6" w14:textId="77777777" w:rsidR="00DD2B43" w:rsidRPr="00DD2B43" w:rsidRDefault="00DD2B43" w:rsidP="00DD2B4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0D0406D" w14:textId="77777777" w:rsidR="00DD2B43" w:rsidRPr="00DD2B43" w:rsidRDefault="00DD2B43" w:rsidP="00DD2B4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+= [</w:t>
      </w:r>
      <w:r w:rsidRPr="00DD2B43">
        <w:rPr>
          <w:rFonts w:ascii="Consolas" w:eastAsia="宋体" w:hAnsi="Consolas" w:cs="宋体"/>
          <w:color w:val="50A14F"/>
          <w:kern w:val="0"/>
          <w:szCs w:val="21"/>
        </w:rPr>
        <w:t>'B'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] + [</w:t>
      </w:r>
      <w:r w:rsidRPr="00DD2B43">
        <w:rPr>
          <w:rFonts w:ascii="Consolas" w:eastAsia="宋体" w:hAnsi="Consolas" w:cs="宋体"/>
          <w:color w:val="50A14F"/>
          <w:kern w:val="0"/>
          <w:szCs w:val="21"/>
        </w:rPr>
        <w:t>'M'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] * (</w:t>
      </w:r>
      <w:proofErr w:type="spellStart"/>
      <w:r w:rsidRPr="00DD2B43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DD2B43">
        <w:rPr>
          <w:rFonts w:ascii="Consolas" w:eastAsia="宋体" w:hAnsi="Consolas" w:cs="宋体"/>
          <w:color w:val="5C5C5C"/>
          <w:kern w:val="0"/>
          <w:szCs w:val="21"/>
        </w:rPr>
        <w:t>(word) - </w:t>
      </w:r>
      <w:r w:rsidRPr="00DD2B43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) + [</w:t>
      </w:r>
      <w:r w:rsidRPr="00DD2B43">
        <w:rPr>
          <w:rFonts w:ascii="Consolas" w:eastAsia="宋体" w:hAnsi="Consolas" w:cs="宋体"/>
          <w:color w:val="50A14F"/>
          <w:kern w:val="0"/>
          <w:szCs w:val="21"/>
        </w:rPr>
        <w:t>'E'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10447150" w14:textId="77777777" w:rsidR="00DD2B43" w:rsidRPr="00DD2B43" w:rsidRDefault="00DD2B43" w:rsidP="00DD2B4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D2B4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DD2B4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D2B43">
        <w:rPr>
          <w:rFonts w:ascii="Consolas" w:eastAsia="宋体" w:hAnsi="Consolas" w:cs="宋体"/>
          <w:color w:val="A626A4"/>
          <w:kern w:val="0"/>
          <w:szCs w:val="21"/>
        </w:rPr>
        <w:t>out</w:t>
      </w:r>
    </w:p>
    <w:p w14:paraId="3B2E3B5A" w14:textId="3C3ABD83" w:rsidR="00DD2B43" w:rsidRDefault="00DD2B43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34851272" w14:textId="553BA989" w:rsidR="00397394" w:rsidRDefault="00397394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  <w:proofErr w:type="gramStart"/>
      <w:r>
        <w:rPr>
          <w:rFonts w:ascii="Arial" w:eastAsia="宋体" w:hAnsi="Arial" w:cs="Arial" w:hint="eastAsia"/>
          <w:color w:val="545251"/>
          <w:kern w:val="0"/>
          <w:sz w:val="24"/>
        </w:rPr>
        <w:t>隐</w:t>
      </w:r>
      <w:proofErr w:type="gramEnd"/>
      <w:r>
        <w:rPr>
          <w:rFonts w:ascii="Arial" w:eastAsia="宋体" w:hAnsi="Arial" w:cs="Arial" w:hint="eastAsia"/>
          <w:color w:val="545251"/>
          <w:kern w:val="0"/>
          <w:sz w:val="24"/>
        </w:rPr>
        <w:t>马尔可夫模型的训练函数：</w:t>
      </w:r>
    </w:p>
    <w:p w14:paraId="628D0EE0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def </w:t>
      </w:r>
      <w:proofErr w:type="gramStart"/>
      <w:r w:rsidRPr="00397394">
        <w:rPr>
          <w:rFonts w:ascii="Consolas" w:eastAsia="宋体" w:hAnsi="Consolas" w:cs="宋体"/>
          <w:color w:val="5C5C5C"/>
          <w:kern w:val="0"/>
          <w:szCs w:val="21"/>
        </w:rPr>
        <w:t>train(</w:t>
      </w:r>
      <w:proofErr w:type="gramEnd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, dataset: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list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5880A002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59875780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训练，包含三个矩阵初始矩阵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发射矩阵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状态矩阵的填充</w:t>
      </w:r>
    </w:p>
    <w:p w14:paraId="38349D1F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:param dataset: 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数据集</w:t>
      </w:r>
    </w:p>
    <w:p w14:paraId="557C7D03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397394">
        <w:rPr>
          <w:rFonts w:ascii="Consolas" w:eastAsia="宋体" w:hAnsi="Consolas" w:cs="宋体"/>
          <w:color w:val="5C5C5C"/>
          <w:kern w:val="0"/>
          <w:szCs w:val="21"/>
        </w:rPr>
        <w:t>:return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3D4B242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'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''</w:t>
      </w:r>
    </w:p>
    <w:p w14:paraId="31C76379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not dataset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(dataset) ==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93FD619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print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数据为空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1055F50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return</w:t>
      </w:r>
    </w:p>
    <w:p w14:paraId="36265EEC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9145BEC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line_nb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1D1764EC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line in dataset:</w:t>
      </w:r>
    </w:p>
    <w:p w14:paraId="258772B3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line = </w:t>
      </w:r>
      <w:proofErr w:type="spellStart"/>
      <w:proofErr w:type="gramStart"/>
      <w:r w:rsidRPr="00397394">
        <w:rPr>
          <w:rFonts w:ascii="Consolas" w:eastAsia="宋体" w:hAnsi="Consolas" w:cs="宋体"/>
          <w:color w:val="5C5C5C"/>
          <w:kern w:val="0"/>
          <w:szCs w:val="21"/>
        </w:rPr>
        <w:t>line.strip</w:t>
      </w:r>
      <w:proofErr w:type="spellEnd"/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58480302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not line:</w:t>
      </w:r>
    </w:p>
    <w:p w14:paraId="5DA85697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continue</w:t>
      </w:r>
    </w:p>
    <w:p w14:paraId="1E0ECA28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line_nb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 +=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386E1834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2A35B27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char_list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 = [c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c in line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397394">
        <w:rPr>
          <w:rFonts w:ascii="Consolas" w:eastAsia="宋体" w:hAnsi="Consolas" w:cs="宋体"/>
          <w:color w:val="5C5C5C"/>
          <w:kern w:val="0"/>
          <w:szCs w:val="21"/>
        </w:rPr>
        <w:t>c !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= 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' '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7FECE651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word_list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397394">
        <w:rPr>
          <w:rFonts w:ascii="Consolas" w:eastAsia="宋体" w:hAnsi="Consolas" w:cs="宋体"/>
          <w:color w:val="5C5C5C"/>
          <w:kern w:val="0"/>
          <w:szCs w:val="21"/>
        </w:rPr>
        <w:t>line.split</w:t>
      </w:r>
      <w:proofErr w:type="spellEnd"/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3E4CBB12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state_list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20B16EF1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word in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word_list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1F9DF61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state_</w:t>
      </w:r>
      <w:proofErr w:type="gramStart"/>
      <w:r w:rsidRPr="00397394">
        <w:rPr>
          <w:rFonts w:ascii="Consolas" w:eastAsia="宋体" w:hAnsi="Consolas" w:cs="宋体"/>
          <w:color w:val="5C5C5C"/>
          <w:kern w:val="0"/>
          <w:szCs w:val="21"/>
        </w:rPr>
        <w:t>list.extend</w:t>
      </w:r>
      <w:proofErr w:type="spellEnd"/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.__label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(word))</w:t>
      </w:r>
    </w:p>
    <w:p w14:paraId="79FB5F2E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B7F6AD6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assert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state_list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) ==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char_list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23268CA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2EAC715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index, state in enumerate(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state_list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3E41EDD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.state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_dict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[state] +=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6180BA89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280F7B9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index ==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8AC3638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.start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[state] +=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11A8DD29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6392711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.trans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_p[state_list[index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]][state] +=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299C815B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_p[state_list[index]][char_list[index]] \</w:t>
      </w:r>
    </w:p>
    <w:p w14:paraId="741B5327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= </w:t>
      </w:r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_p[state_list[index]].get(char_list[index],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) + </w:t>
      </w:r>
      <w:r w:rsidRPr="00397394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5751E9DD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C85B64C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训练得到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初始概率矩阵</w:t>
      </w:r>
    </w:p>
    <w:p w14:paraId="30AF7AD8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.start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 = {state: (num+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.epsilon)/line_nb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state, num in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.start_p.items()}</w:t>
      </w:r>
    </w:p>
    <w:p w14:paraId="57088669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D195118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训练得到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转移概率矩阵</w:t>
      </w:r>
    </w:p>
    <w:p w14:paraId="4F48F596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.trans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 = {</w:t>
      </w:r>
    </w:p>
    <w:p w14:paraId="3D025CAD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pre_state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EAA22E1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{</w:t>
      </w:r>
    </w:p>
    <w:p w14:paraId="0008D6E7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cur_state: (cur_num+</w:t>
      </w:r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.epsilon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)/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.state_dict[pre_state]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cur_state, cur_num in value.items()</w:t>
      </w:r>
    </w:p>
    <w:p w14:paraId="6E290221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}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97394">
        <w:rPr>
          <w:rFonts w:ascii="Consolas" w:eastAsia="宋体" w:hAnsi="Consolas" w:cs="宋体"/>
          <w:color w:val="5C5C5C"/>
          <w:kern w:val="0"/>
          <w:szCs w:val="21"/>
        </w:rPr>
        <w:t>pre_state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, value in </w:t>
      </w:r>
      <w:proofErr w:type="spellStart"/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.trans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_p.items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36439E42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5B1B0B3D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78B0504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训练得到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397394">
        <w:rPr>
          <w:rFonts w:ascii="Consolas" w:eastAsia="宋体" w:hAnsi="Consolas" w:cs="宋体"/>
          <w:i/>
          <w:iCs/>
          <w:color w:val="A0A1A7"/>
          <w:kern w:val="0"/>
          <w:szCs w:val="21"/>
        </w:rPr>
        <w:t>发射概率矩阵</w:t>
      </w:r>
    </w:p>
    <w:p w14:paraId="6B4C4CD5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 = {</w:t>
      </w:r>
    </w:p>
    <w:p w14:paraId="692C742C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state:</w:t>
      </w:r>
    </w:p>
    <w:p w14:paraId="6971B24B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{</w:t>
      </w:r>
    </w:p>
    <w:p w14:paraId="49D1E02E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char: (char_num+</w:t>
      </w:r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.epsilon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)/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.state_dict[state]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char, char_num in value.items()</w:t>
      </w:r>
    </w:p>
    <w:p w14:paraId="139224FF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        }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 state, value in </w:t>
      </w:r>
      <w:proofErr w:type="spellStart"/>
      <w:proofErr w:type="gramStart"/>
      <w:r w:rsidRPr="00397394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397394">
        <w:rPr>
          <w:rFonts w:ascii="Consolas" w:eastAsia="宋体" w:hAnsi="Consolas" w:cs="宋体"/>
          <w:color w:val="5C5C5C"/>
          <w:kern w:val="0"/>
          <w:szCs w:val="21"/>
        </w:rPr>
        <w:t>_p.items</w:t>
      </w:r>
      <w:proofErr w:type="spellEnd"/>
      <w:r w:rsidRPr="00397394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68A20DC5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2BF7352E" w14:textId="77777777" w:rsidR="00397394" w:rsidRPr="00397394" w:rsidRDefault="00397394" w:rsidP="0039739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97394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97394">
        <w:rPr>
          <w:rFonts w:ascii="Consolas" w:eastAsia="宋体" w:hAnsi="Consolas" w:cs="宋体"/>
          <w:color w:val="A626A4"/>
          <w:kern w:val="0"/>
          <w:szCs w:val="21"/>
        </w:rPr>
        <w:t>print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训练完成</w:t>
      </w:r>
      <w:r w:rsidRPr="00397394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97394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75F0E89" w14:textId="77777777" w:rsidR="00BD7AFD" w:rsidRDefault="00BD7AFD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6CE3D37E" w14:textId="165A0E0D" w:rsidR="00397394" w:rsidRDefault="00397394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维特比算法函数，返回最大的概率及最佳路径</w:t>
      </w:r>
      <w:r w:rsidR="00BD7AFD">
        <w:rPr>
          <w:rFonts w:ascii="Arial" w:eastAsia="宋体" w:hAnsi="Arial" w:cs="Arial" w:hint="eastAsia"/>
          <w:color w:val="545251"/>
          <w:kern w:val="0"/>
          <w:sz w:val="24"/>
        </w:rPr>
        <w:t>：</w:t>
      </w:r>
    </w:p>
    <w:p w14:paraId="7FE3DECB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def __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viterbi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self, sentence: str):</w:t>
      </w:r>
    </w:p>
    <w:p w14:paraId="63E71026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32636C21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B37FE2A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:param sentence: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需要划分的句子</w:t>
      </w:r>
    </w:p>
    <w:p w14:paraId="1E1E525F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:return: 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最优最大概率的状态序列</w:t>
      </w:r>
    </w:p>
    <w:p w14:paraId="0C4ADA6F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'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''</w:t>
      </w:r>
    </w:p>
    <w:p w14:paraId="2EAA9896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dp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= [{}]</w:t>
      </w:r>
    </w:p>
    <w:p w14:paraId="61AC782C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path = {}</w:t>
      </w:r>
    </w:p>
    <w:p w14:paraId="308B2D57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in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self.state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_list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6573806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dp[</w:t>
      </w:r>
      <w:proofErr w:type="gramStart"/>
      <w:r w:rsidRPr="00BD7AFD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][</w:t>
      </w:r>
      <w:proofErr w:type="gramEnd"/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 = self.start_p[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]*self.emit_p[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].get(sentence[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], self.epsilon)</w:t>
      </w:r>
    </w:p>
    <w:p w14:paraId="3B0D1AB7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path[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 = [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00C6C4D6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479FDDD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index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in 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range(</w:t>
      </w:r>
      <w:proofErr w:type="gramEnd"/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(sentence)):</w:t>
      </w:r>
    </w:p>
    <w:p w14:paraId="370CE300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dp.append</w:t>
      </w:r>
      <w:proofErr w:type="spellEnd"/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({})</w:t>
      </w:r>
    </w:p>
    <w:p w14:paraId="046D4288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new_path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= {}</w:t>
      </w:r>
    </w:p>
    <w:p w14:paraId="6E9E127A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137BF91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cur_state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in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self.state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_list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2BCF139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emitp = 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self.emit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_p[cur_state].get(sentence[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index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], self.epsilon)</w:t>
      </w:r>
    </w:p>
    <w:p w14:paraId="757EDF7C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(prob,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pre_state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) = 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max(</w:t>
      </w:r>
      <w:proofErr w:type="gramEnd"/>
    </w:p>
    <w:p w14:paraId="1F5098B3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[(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dp[</w:t>
      </w:r>
      <w:proofErr w:type="gramEnd"/>
      <w:r w:rsidRPr="00BD7AFD">
        <w:rPr>
          <w:rFonts w:ascii="Consolas" w:eastAsia="宋体" w:hAnsi="Consolas" w:cs="宋体"/>
          <w:color w:val="A626A4"/>
          <w:kern w:val="0"/>
          <w:szCs w:val="21"/>
        </w:rPr>
        <w:t>index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][pre_state] * self.trans_p[pre_state].get(cur_state, self.epsilon) * emitp, pre_state)</w:t>
      </w:r>
    </w:p>
    <w:p w14:paraId="71FEE038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pre_state in 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self.state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_list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dp[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index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][pre_state] &gt;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59ECB256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)</w:t>
      </w:r>
    </w:p>
    <w:p w14:paraId="68827FF5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dp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index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][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cur_state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] = prob</w:t>
      </w:r>
    </w:p>
    <w:p w14:paraId="7173B75D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new_path[cur_state] = path[pre_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state]+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[cur_state]</w:t>
      </w:r>
    </w:p>
    <w:p w14:paraId="7F4E510F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path =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new_path</w:t>
      </w:r>
      <w:proofErr w:type="spellEnd"/>
    </w:p>
    <w:p w14:paraId="7A88AA67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7FE184B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self.emit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_p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'M'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].get(sentence[-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],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self.epsilon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) &gt; \</w:t>
      </w:r>
    </w:p>
    <w:p w14:paraId="19F6DE39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self.emit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_p[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'S'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].get(sentence[-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], self.epsilon):</w:t>
      </w:r>
    </w:p>
    <w:p w14:paraId="2EB7F68B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(prob,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) = max([(dp[len(sentence)-</w:t>
      </w:r>
      <w:proofErr w:type="gramStart"/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][</w:t>
      </w:r>
      <w:proofErr w:type="gramEnd"/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],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in (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'E'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'M'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)])</w:t>
      </w:r>
    </w:p>
    <w:p w14:paraId="6279F10F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7B21BFFC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(prob,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) = max([(dp[len(sentence)-</w:t>
      </w:r>
      <w:proofErr w:type="gramStart"/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][</w:t>
      </w:r>
      <w:proofErr w:type="gramEnd"/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],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in self.state_list])</w:t>
      </w:r>
    </w:p>
    <w:p w14:paraId="58CF2A32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E929F8D" w14:textId="77777777" w:rsidR="00BD7AFD" w:rsidRPr="00BD7AFD" w:rsidRDefault="00BD7AFD" w:rsidP="00BD7AF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prob, path[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state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17D9BBE7" w14:textId="663D34B3" w:rsidR="00BD7AFD" w:rsidRDefault="00BD7AFD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551B91B1" w14:textId="10654E71" w:rsidR="00BD7AFD" w:rsidRDefault="00BD7AFD" w:rsidP="00DD2B43">
      <w:pPr>
        <w:ind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分词函数：</w:t>
      </w:r>
    </w:p>
    <w:p w14:paraId="6B702647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BD7AFD">
        <w:rPr>
          <w:rFonts w:ascii="Consolas" w:eastAsia="宋体" w:hAnsi="Consolas" w:cs="宋体"/>
          <w:color w:val="4078F2"/>
          <w:kern w:val="0"/>
          <w:szCs w:val="21"/>
        </w:rPr>
        <w:t>cut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self, sentence: str):</w:t>
      </w:r>
    </w:p>
    <w:p w14:paraId="48797511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768CF001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切分句子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进行分词</w:t>
      </w:r>
    </w:p>
    <w:p w14:paraId="17E0469C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:param sentence: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句子</w:t>
      </w:r>
    </w:p>
    <w:p w14:paraId="1201860C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:return: 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分词的序列</w:t>
      </w:r>
    </w:p>
    <w:p w14:paraId="5F8036C0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'''</w:t>
      </w:r>
    </w:p>
    <w:p w14:paraId="54C14D06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res = []</w:t>
      </w:r>
    </w:p>
    <w:p w14:paraId="16B4C0E4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sentence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is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D7AFD">
        <w:rPr>
          <w:rFonts w:ascii="Consolas" w:eastAsia="宋体" w:hAnsi="Consolas" w:cs="宋体"/>
          <w:color w:val="0184BB"/>
          <w:kern w:val="0"/>
          <w:szCs w:val="21"/>
        </w:rPr>
        <w:t>None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(sentence) ==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F5898E9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res</w:t>
      </w:r>
    </w:p>
    <w:p w14:paraId="74EEF151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DACA5FE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#re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正则表达式区分汉语的序列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之后直接通过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re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来划分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sentence</w:t>
      </w:r>
    </w:p>
    <w:p w14:paraId="3368B49A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re_han = 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re.compile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"([\u4E00-\u9FD5a-zA-Z0-9+#&amp;\._%\-]+)"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, re.U)</w:t>
      </w:r>
    </w:p>
    <w:p w14:paraId="52E53BAE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blocks =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re_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han.split</w:t>
      </w:r>
      <w:proofErr w:type="spellEnd"/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(sentence)</w:t>
      </w:r>
    </w:p>
    <w:p w14:paraId="3F2F63D8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gramStart"/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print</w:t>
      </w:r>
      <w:proofErr w:type="gramEnd"/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(blocks)</w:t>
      </w:r>
    </w:p>
    <w:p w14:paraId="181622F3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blk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blocks:</w:t>
      </w:r>
    </w:p>
    <w:p w14:paraId="244770B6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not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blk:</w:t>
      </w:r>
    </w:p>
    <w:p w14:paraId="63BBC4F1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continue</w:t>
      </w:r>
    </w:p>
    <w:p w14:paraId="357F2EB0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B2EE74F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re_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han.match</w:t>
      </w:r>
      <w:proofErr w:type="spellEnd"/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(blk):</w:t>
      </w:r>
    </w:p>
    <w:p w14:paraId="016CA595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divide = []</w:t>
      </w:r>
    </w:p>
    <w:p w14:paraId="4018FD8D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prob,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pos_list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self._</w:t>
      </w:r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_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viterbi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(blk)</w:t>
      </w:r>
    </w:p>
    <w:p w14:paraId="19C3DB73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begin_, next_ =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09C685D3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, char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enumerate(blk):</w:t>
      </w:r>
    </w:p>
    <w:p w14:paraId="2008A83A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pos =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pos_list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072A71DF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pos == 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'B'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25F1F5A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begin_ =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</w:p>
    <w:p w14:paraId="16428109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r w:rsidRPr="00BD7AFD">
        <w:rPr>
          <w:rFonts w:ascii="Consolas" w:eastAsia="宋体" w:hAnsi="Consolas" w:cs="宋体"/>
          <w:color w:val="A626A4"/>
          <w:kern w:val="0"/>
          <w:szCs w:val="21"/>
        </w:rPr>
        <w:t>elif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pos == 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'E'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05CF8BD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divide.append</w:t>
      </w:r>
      <w:proofErr w:type="spellEnd"/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(blk[begin_: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])</w:t>
      </w:r>
    </w:p>
    <w:p w14:paraId="59BF1332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next_ =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12504945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r w:rsidRPr="00BD7AFD">
        <w:rPr>
          <w:rFonts w:ascii="Consolas" w:eastAsia="宋体" w:hAnsi="Consolas" w:cs="宋体"/>
          <w:color w:val="A626A4"/>
          <w:kern w:val="0"/>
          <w:szCs w:val="21"/>
        </w:rPr>
        <w:t>elif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pos == </w:t>
      </w:r>
      <w:r w:rsidRPr="00BD7AFD">
        <w:rPr>
          <w:rFonts w:ascii="Consolas" w:eastAsia="宋体" w:hAnsi="Consolas" w:cs="宋体"/>
          <w:color w:val="50A14F"/>
          <w:kern w:val="0"/>
          <w:szCs w:val="21"/>
        </w:rPr>
        <w:t>'S'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D17A952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divide.append</w:t>
      </w:r>
      <w:proofErr w:type="spellEnd"/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(char)</w:t>
      </w:r>
    </w:p>
    <w:p w14:paraId="7FC76CAD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next_ =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BD7AFD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20A12A67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next_ &lt; </w:t>
      </w:r>
      <w:proofErr w:type="spellStart"/>
      <w:r w:rsidRPr="00BD7AFD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BD7AFD">
        <w:rPr>
          <w:rFonts w:ascii="Consolas" w:eastAsia="宋体" w:hAnsi="Consolas" w:cs="宋体"/>
          <w:color w:val="5C5C5C"/>
          <w:kern w:val="0"/>
          <w:szCs w:val="21"/>
        </w:rPr>
        <w:t>(blk):</w:t>
      </w:r>
    </w:p>
    <w:p w14:paraId="61E46724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divide.append</w:t>
      </w:r>
      <w:proofErr w:type="spellEnd"/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(blk[next_:])</w:t>
      </w:r>
    </w:p>
    <w:p w14:paraId="1255B2FD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proofErr w:type="gramStart"/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print</w:t>
      </w:r>
      <w:proofErr w:type="gramEnd"/>
      <w:r w:rsidRPr="00BD7AFD">
        <w:rPr>
          <w:rFonts w:ascii="Consolas" w:eastAsia="宋体" w:hAnsi="Consolas" w:cs="宋体"/>
          <w:i/>
          <w:iCs/>
          <w:color w:val="A0A1A7"/>
          <w:kern w:val="0"/>
          <w:szCs w:val="21"/>
        </w:rPr>
        <w:t>(divide)</w:t>
      </w:r>
    </w:p>
    <w:p w14:paraId="7CC03E64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word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divide:</w:t>
      </w:r>
    </w:p>
    <w:p w14:paraId="76268227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res.append</w:t>
      </w:r>
      <w:proofErr w:type="spellEnd"/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3E5C0DE0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C8D2004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BD7AFD">
        <w:rPr>
          <w:rFonts w:ascii="Consolas" w:eastAsia="宋体" w:hAnsi="Consolas" w:cs="宋体"/>
          <w:color w:val="5C5C5C"/>
          <w:kern w:val="0"/>
          <w:szCs w:val="21"/>
        </w:rPr>
        <w:t>res.append</w:t>
      </w:r>
      <w:proofErr w:type="spellEnd"/>
      <w:proofErr w:type="gramEnd"/>
      <w:r w:rsidRPr="00BD7AFD">
        <w:rPr>
          <w:rFonts w:ascii="Consolas" w:eastAsia="宋体" w:hAnsi="Consolas" w:cs="宋体"/>
          <w:color w:val="5C5C5C"/>
          <w:kern w:val="0"/>
          <w:szCs w:val="21"/>
        </w:rPr>
        <w:t>(blk)</w:t>
      </w:r>
    </w:p>
    <w:p w14:paraId="7D122AE4" w14:textId="77777777" w:rsidR="00BD7AFD" w:rsidRPr="00BD7AFD" w:rsidRDefault="00BD7AFD" w:rsidP="00BD7AF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D7AFD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D7AFD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BD7AFD">
        <w:rPr>
          <w:rFonts w:ascii="Consolas" w:eastAsia="宋体" w:hAnsi="Consolas" w:cs="宋体"/>
          <w:color w:val="5C5C5C"/>
          <w:kern w:val="0"/>
          <w:szCs w:val="21"/>
        </w:rPr>
        <w:t> res</w:t>
      </w:r>
    </w:p>
    <w:p w14:paraId="6DE31D22" w14:textId="3CE19797" w:rsidR="00BD7AFD" w:rsidRDefault="00BD7AFD" w:rsidP="00BD7AF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3581479C" w14:textId="411C5A29" w:rsidR="00BD7AFD" w:rsidRPr="00CA3278" w:rsidRDefault="00BD7AFD" w:rsidP="00BD7AFD">
      <w:pPr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CA3278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②</w:t>
      </w:r>
      <w:r w:rsidRPr="00CA3278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 xml:space="preserve"> </w:t>
      </w:r>
      <w:r w:rsidRPr="00CA3278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算法设计：</w:t>
      </w:r>
    </w:p>
    <w:p w14:paraId="77BBB0BB" w14:textId="175F2320" w:rsidR="00BD7AFD" w:rsidRPr="0090693E" w:rsidRDefault="0090693E" w:rsidP="00CA3278">
      <w:pPr>
        <w:ind w:firstLineChars="200" w:firstLine="482"/>
        <w:rPr>
          <w:rFonts w:ascii="Arial" w:eastAsia="宋体" w:hAnsi="Arial" w:cs="Arial"/>
          <w:b/>
          <w:bCs/>
          <w:color w:val="545251"/>
          <w:kern w:val="0"/>
          <w:sz w:val="24"/>
        </w:rPr>
      </w:pPr>
      <w:proofErr w:type="gramStart"/>
      <w:r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隐</w:t>
      </w:r>
      <w:proofErr w:type="gramEnd"/>
      <w:r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马尔可夫模型：</w:t>
      </w:r>
    </w:p>
    <w:p w14:paraId="71F11CA1" w14:textId="3599ECD5" w:rsidR="00BD7AFD" w:rsidRDefault="00BD7AFD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采用</w:t>
      </w:r>
      <w:proofErr w:type="gramStart"/>
      <w:r w:rsidR="007D4015">
        <w:rPr>
          <w:rFonts w:ascii="Arial" w:eastAsia="宋体" w:hAnsi="Arial" w:cs="Arial" w:hint="eastAsia"/>
          <w:color w:val="545251"/>
          <w:kern w:val="0"/>
          <w:sz w:val="24"/>
        </w:rPr>
        <w:t>隐</w:t>
      </w:r>
      <w:proofErr w:type="gramEnd"/>
      <w:r w:rsidR="007D4015">
        <w:rPr>
          <w:rFonts w:ascii="Arial" w:eastAsia="宋体" w:hAnsi="Arial" w:cs="Arial" w:hint="eastAsia"/>
          <w:color w:val="545251"/>
          <w:kern w:val="0"/>
          <w:sz w:val="24"/>
        </w:rPr>
        <w:t>马尔科夫模型，我们根据训练集，我们可以得到状态的概率函数。在隐马尔可夫模型中，状态的状态转换过程时隐蔽的，可观察事件的随机过程四隐蔽的观察状态转换过程的随机函数</w:t>
      </w:r>
      <w:r w:rsidR="007B5DD0">
        <w:rPr>
          <w:rFonts w:ascii="Arial" w:eastAsia="宋体" w:hAnsi="Arial" w:cs="Arial" w:hint="eastAsia"/>
          <w:color w:val="545251"/>
          <w:kern w:val="0"/>
          <w:sz w:val="24"/>
        </w:rPr>
        <w:t>。</w:t>
      </w:r>
    </w:p>
    <w:p w14:paraId="6CDE2E29" w14:textId="7B6BF301" w:rsidR="007D4015" w:rsidRDefault="007D4015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其中包含三个矩阵：初始状态概率矩阵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 w:hint="eastAsia"/>
          <w:color w:val="545251"/>
          <w:kern w:val="0"/>
          <w:sz w:val="24"/>
        </w:rPr>
        <w:t>隐含状态概率矩阵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 w:hint="eastAsia"/>
          <w:color w:val="545251"/>
          <w:kern w:val="0"/>
          <w:sz w:val="24"/>
        </w:rPr>
        <w:t>观测状态概率矩阵</w:t>
      </w:r>
    </w:p>
    <w:p w14:paraId="69405A75" w14:textId="77777777" w:rsidR="007B5DD0" w:rsidRDefault="007B5DD0" w:rsidP="00BD7AF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39977701" w14:textId="0A316BA7" w:rsidR="007B5DD0" w:rsidRDefault="007B5DD0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中文分词中，</w:t>
      </w:r>
      <w:r>
        <w:rPr>
          <w:rFonts w:ascii="Arial" w:eastAsia="宋体" w:hAnsi="Arial" w:cs="Arial" w:hint="eastAsia"/>
          <w:color w:val="545251"/>
          <w:kern w:val="0"/>
          <w:sz w:val="24"/>
        </w:rPr>
        <w:t>H</w:t>
      </w:r>
      <w:r>
        <w:rPr>
          <w:rFonts w:ascii="Arial" w:eastAsia="宋体" w:hAnsi="Arial" w:cs="Arial"/>
          <w:color w:val="545251"/>
          <w:kern w:val="0"/>
          <w:sz w:val="24"/>
        </w:rPr>
        <w:t>MM</w:t>
      </w:r>
      <w:r>
        <w:rPr>
          <w:rFonts w:ascii="Arial" w:eastAsia="宋体" w:hAnsi="Arial" w:cs="Arial" w:hint="eastAsia"/>
          <w:color w:val="545251"/>
          <w:kern w:val="0"/>
          <w:sz w:val="24"/>
        </w:rPr>
        <w:t>模型有</w:t>
      </w:r>
      <w:r>
        <w:rPr>
          <w:rFonts w:ascii="Arial" w:eastAsia="宋体" w:hAnsi="Arial" w:cs="Arial" w:hint="eastAsia"/>
          <w:color w:val="545251"/>
          <w:kern w:val="0"/>
          <w:sz w:val="24"/>
        </w:rPr>
        <w:t>4</w:t>
      </w:r>
      <w:r>
        <w:rPr>
          <w:rFonts w:ascii="Arial" w:eastAsia="宋体" w:hAnsi="Arial" w:cs="Arial" w:hint="eastAsia"/>
          <w:color w:val="545251"/>
          <w:kern w:val="0"/>
          <w:sz w:val="24"/>
        </w:rPr>
        <w:t>个状态，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/>
          <w:color w:val="545251"/>
          <w:kern w:val="0"/>
          <w:sz w:val="24"/>
        </w:rPr>
        <w:t>B M E S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，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/>
          <w:color w:val="545251"/>
          <w:kern w:val="0"/>
          <w:sz w:val="24"/>
        </w:rPr>
        <w:t>B</w:t>
      </w:r>
      <w:r>
        <w:rPr>
          <w:rFonts w:ascii="Arial" w:eastAsia="宋体" w:hAnsi="Arial" w:cs="Arial" w:hint="eastAsia"/>
          <w:color w:val="545251"/>
          <w:kern w:val="0"/>
          <w:sz w:val="24"/>
        </w:rPr>
        <w:t>表示开始，</w:t>
      </w:r>
      <w:r>
        <w:rPr>
          <w:rFonts w:ascii="Arial" w:eastAsia="宋体" w:hAnsi="Arial" w:cs="Arial" w:hint="eastAsia"/>
          <w:color w:val="545251"/>
          <w:kern w:val="0"/>
          <w:sz w:val="24"/>
        </w:rPr>
        <w:t>M</w:t>
      </w:r>
      <w:r>
        <w:rPr>
          <w:rFonts w:ascii="Arial" w:eastAsia="宋体" w:hAnsi="Arial" w:cs="Arial" w:hint="eastAsia"/>
          <w:color w:val="545251"/>
          <w:kern w:val="0"/>
          <w:sz w:val="24"/>
        </w:rPr>
        <w:t>表示词中，</w:t>
      </w:r>
      <w:r>
        <w:rPr>
          <w:rFonts w:ascii="Arial" w:eastAsia="宋体" w:hAnsi="Arial" w:cs="Arial" w:hint="eastAsia"/>
          <w:color w:val="545251"/>
          <w:kern w:val="0"/>
          <w:sz w:val="24"/>
        </w:rPr>
        <w:t>E</w:t>
      </w:r>
      <w:r>
        <w:rPr>
          <w:rFonts w:ascii="Arial" w:eastAsia="宋体" w:hAnsi="Arial" w:cs="Arial" w:hint="eastAsia"/>
          <w:color w:val="545251"/>
          <w:kern w:val="0"/>
          <w:sz w:val="24"/>
        </w:rPr>
        <w:t>表示词尾，</w:t>
      </w:r>
      <w:r>
        <w:rPr>
          <w:rFonts w:ascii="Arial" w:eastAsia="宋体" w:hAnsi="Arial" w:cs="Arial" w:hint="eastAsia"/>
          <w:color w:val="545251"/>
          <w:kern w:val="0"/>
          <w:sz w:val="24"/>
        </w:rPr>
        <w:t>S</w:t>
      </w:r>
      <w:r>
        <w:rPr>
          <w:rFonts w:ascii="Arial" w:eastAsia="宋体" w:hAnsi="Arial" w:cs="Arial" w:hint="eastAsia"/>
          <w:color w:val="545251"/>
          <w:kern w:val="0"/>
          <w:sz w:val="24"/>
        </w:rPr>
        <w:t>表示单个字符的情况。</w:t>
      </w:r>
    </w:p>
    <w:p w14:paraId="184DB4E9" w14:textId="6090BCBD" w:rsidR="007D4015" w:rsidRDefault="007B5DD0" w:rsidP="00BD7AFD">
      <w:pPr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初始概率矩阵表示的是序列头的状态分布，即分词中每个句子的开头标记为</w:t>
      </w:r>
      <w:r>
        <w:rPr>
          <w:rFonts w:ascii="Arial" w:eastAsia="宋体" w:hAnsi="Arial" w:cs="Arial" w:hint="eastAsia"/>
          <w:color w:val="545251"/>
          <w:kern w:val="0"/>
          <w:sz w:val="24"/>
        </w:rPr>
        <w:t>B</w:t>
      </w:r>
      <w:r>
        <w:rPr>
          <w:rFonts w:ascii="Arial" w:eastAsia="宋体" w:hAnsi="Arial" w:cs="Arial"/>
          <w:color w:val="545251"/>
          <w:kern w:val="0"/>
          <w:sz w:val="24"/>
        </w:rPr>
        <w:t>MES</w:t>
      </w:r>
      <w:r>
        <w:rPr>
          <w:rFonts w:ascii="Arial" w:eastAsia="宋体" w:hAnsi="Arial" w:cs="Arial" w:hint="eastAsia"/>
          <w:color w:val="545251"/>
          <w:kern w:val="0"/>
          <w:sz w:val="24"/>
        </w:rPr>
        <w:t>的概率。</w:t>
      </w:r>
    </w:p>
    <w:p w14:paraId="2BA58204" w14:textId="29E63CDC" w:rsidR="007B5DD0" w:rsidRDefault="007B5DD0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状态转移概率为状态序列内，不同状态之间转移的分布，状态转移概率构成了</w:t>
      </w:r>
      <w:r>
        <w:rPr>
          <w:rFonts w:ascii="Arial" w:eastAsia="宋体" w:hAnsi="Arial" w:cs="Arial" w:hint="eastAsia"/>
          <w:color w:val="545251"/>
          <w:kern w:val="0"/>
          <w:sz w:val="24"/>
        </w:rPr>
        <w:t>4</w:t>
      </w:r>
      <w:r>
        <w:rPr>
          <w:rFonts w:ascii="Arial" w:eastAsia="宋体" w:hAnsi="Arial" w:cs="Arial"/>
          <w:color w:val="545251"/>
          <w:kern w:val="0"/>
          <w:sz w:val="24"/>
        </w:rPr>
        <w:t>*4</w:t>
      </w:r>
      <w:r>
        <w:rPr>
          <w:rFonts w:ascii="Arial" w:eastAsia="宋体" w:hAnsi="Arial" w:cs="Arial" w:hint="eastAsia"/>
          <w:color w:val="545251"/>
          <w:kern w:val="0"/>
          <w:sz w:val="24"/>
        </w:rPr>
        <w:t>的状态转移矩阵，标记处</w:t>
      </w:r>
      <w:r>
        <w:rPr>
          <w:rFonts w:ascii="Arial" w:eastAsia="宋体" w:hAnsi="Arial" w:cs="Arial" w:hint="eastAsia"/>
          <w:color w:val="545251"/>
          <w:kern w:val="0"/>
          <w:sz w:val="24"/>
        </w:rPr>
        <w:t>4</w:t>
      </w:r>
      <w:r>
        <w:rPr>
          <w:rFonts w:ascii="Arial" w:eastAsia="宋体" w:hAnsi="Arial" w:cs="Arial" w:hint="eastAsia"/>
          <w:color w:val="545251"/>
          <w:kern w:val="0"/>
          <w:sz w:val="24"/>
        </w:rPr>
        <w:t>种标记之间转化的概率。</w:t>
      </w:r>
    </w:p>
    <w:p w14:paraId="00B9856A" w14:textId="4EF88202" w:rsidR="007B5DD0" w:rsidRDefault="007B5DD0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观测概率矩阵为由某个隐藏状态输出为某个观测状态的概率。</w:t>
      </w:r>
    </w:p>
    <w:p w14:paraId="2EA05913" w14:textId="5885F947" w:rsidR="007B5DD0" w:rsidRDefault="007B5DD0" w:rsidP="00BD7AF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44BCB28E" w14:textId="77777777" w:rsidR="007B5DD0" w:rsidRDefault="007B5DD0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在训练的过程中，统计每个句子开头序列表及，最后初</w:t>
      </w:r>
      <w:proofErr w:type="gramStart"/>
      <w:r>
        <w:rPr>
          <w:rFonts w:ascii="Arial" w:eastAsia="宋体" w:hAnsi="Arial" w:cs="Arial" w:hint="eastAsia"/>
          <w:color w:val="545251"/>
          <w:kern w:val="0"/>
          <w:sz w:val="24"/>
        </w:rPr>
        <w:t>一</w:t>
      </w:r>
      <w:proofErr w:type="gramEnd"/>
      <w:r>
        <w:rPr>
          <w:rFonts w:ascii="Arial" w:eastAsia="宋体" w:hAnsi="Arial" w:cs="Arial" w:hint="eastAsia"/>
          <w:color w:val="545251"/>
          <w:kern w:val="0"/>
          <w:sz w:val="24"/>
        </w:rPr>
        <w:t>句子的总个数，可以得到了初始概率矩阵</w:t>
      </w:r>
    </w:p>
    <w:p w14:paraId="4E52BC17" w14:textId="2CBCBAC2" w:rsidR="0090693E" w:rsidRDefault="007B5DD0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根据训练集，统计不同序列状态转化的个数，利用极大似然估计，将矩阵的每个元素</w:t>
      </w:r>
      <w:r w:rsidR="0090693E">
        <w:rPr>
          <w:rFonts w:ascii="Arial" w:eastAsia="宋体" w:hAnsi="Arial" w:cs="Arial" w:hint="eastAsia"/>
          <w:color w:val="545251"/>
          <w:kern w:val="0"/>
          <w:sz w:val="24"/>
        </w:rPr>
        <w:t>除以</w:t>
      </w:r>
      <w:r>
        <w:rPr>
          <w:rFonts w:ascii="Arial" w:eastAsia="宋体" w:hAnsi="Arial" w:cs="Arial" w:hint="eastAsia"/>
          <w:color w:val="545251"/>
          <w:kern w:val="0"/>
          <w:sz w:val="24"/>
        </w:rPr>
        <w:t>语料中标记字的个数，得出转移概率的矩阵。</w:t>
      </w:r>
    </w:p>
    <w:p w14:paraId="24741228" w14:textId="783E4C76" w:rsidR="007B5DD0" w:rsidRDefault="0090693E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根据训练集，统计由隐藏状态输出为观测状态的个数，得到</w:t>
      </w:r>
      <w:r>
        <w:rPr>
          <w:rFonts w:ascii="Arial" w:eastAsia="宋体" w:hAnsi="Arial" w:cs="Arial" w:hint="eastAsia"/>
          <w:color w:val="545251"/>
          <w:kern w:val="0"/>
          <w:sz w:val="24"/>
        </w:rPr>
        <w:t>4</w:t>
      </w:r>
      <w:r>
        <w:rPr>
          <w:rFonts w:ascii="Arial" w:eastAsia="宋体" w:hAnsi="Arial" w:cs="Arial"/>
          <w:color w:val="545251"/>
          <w:kern w:val="0"/>
          <w:sz w:val="24"/>
        </w:rPr>
        <w:t>*N</w:t>
      </w:r>
      <w:r>
        <w:rPr>
          <w:rFonts w:ascii="Arial" w:eastAsia="宋体" w:hAnsi="Arial" w:cs="Arial" w:hint="eastAsia"/>
          <w:color w:val="545251"/>
          <w:kern w:val="0"/>
          <w:sz w:val="24"/>
        </w:rPr>
        <w:t>的矩阵，将矩阵的每个元素除以语料中标记的个数，得到感测概率矩阵</w:t>
      </w:r>
      <w:r w:rsidR="007B5DD0">
        <w:rPr>
          <w:rFonts w:ascii="Arial" w:eastAsia="宋体" w:hAnsi="Arial" w:cs="Arial" w:hint="eastAsia"/>
          <w:color w:val="545251"/>
          <w:kern w:val="0"/>
          <w:sz w:val="24"/>
        </w:rPr>
        <w:t>。</w:t>
      </w:r>
    </w:p>
    <w:p w14:paraId="26B90EA8" w14:textId="37D34BFB" w:rsidR="007B5DD0" w:rsidRDefault="007B5DD0" w:rsidP="00BD7AFD">
      <w:pPr>
        <w:rPr>
          <w:rFonts w:ascii="Arial" w:eastAsia="宋体" w:hAnsi="Arial" w:cs="Arial"/>
          <w:color w:val="545251"/>
          <w:kern w:val="0"/>
          <w:sz w:val="24"/>
        </w:rPr>
      </w:pPr>
    </w:p>
    <w:p w14:paraId="4016AF5B" w14:textId="7CEBF70B" w:rsidR="0090693E" w:rsidRDefault="0090693E" w:rsidP="00CA3278">
      <w:pPr>
        <w:ind w:firstLineChars="200" w:firstLine="482"/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90693E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维特比算法</w:t>
      </w:r>
      <w:r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：</w:t>
      </w:r>
    </w:p>
    <w:p w14:paraId="03714D1F" w14:textId="110155C8" w:rsidR="0090693E" w:rsidRDefault="0090693E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通过维特比算法求给定观测序列的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 w:hint="eastAsia"/>
          <w:color w:val="545251"/>
          <w:kern w:val="0"/>
          <w:sz w:val="24"/>
        </w:rPr>
        <w:t>条件下，出现最佳序列路径以及该路径出现的概率，通过动态规划的算法来求解。由于受到观测序列的约束，起点给定后，递推，每次</w:t>
      </w:r>
      <w:proofErr w:type="gramStart"/>
      <w:r>
        <w:rPr>
          <w:rFonts w:ascii="Arial" w:eastAsia="宋体" w:hAnsi="Arial" w:cs="Arial" w:hint="eastAsia"/>
          <w:color w:val="545251"/>
          <w:kern w:val="0"/>
          <w:sz w:val="24"/>
        </w:rPr>
        <w:t>递推进</w:t>
      </w:r>
      <w:proofErr w:type="gramEnd"/>
      <w:r>
        <w:rPr>
          <w:rFonts w:ascii="Arial" w:eastAsia="宋体" w:hAnsi="Arial" w:cs="Arial" w:hint="eastAsia"/>
          <w:color w:val="545251"/>
          <w:kern w:val="0"/>
          <w:sz w:val="24"/>
        </w:rPr>
        <w:t>入一个新的状态，长度增加，根据转移概率和发射概率计算划分，找出局部最优的路径。</w:t>
      </w:r>
    </w:p>
    <w:p w14:paraId="7B44A1CF" w14:textId="500E7DD4" w:rsidR="0090693E" w:rsidRDefault="0090693E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之后找出最终时刻的最大概率，最后进行回溯，根据数组回溯到前驱状态。之后可以得出最优概率即状态序列。</w:t>
      </w:r>
    </w:p>
    <w:p w14:paraId="56FE168A" w14:textId="6CB394E1" w:rsidR="00CA3278" w:rsidRDefault="00CA3278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40637965" w14:textId="757E1F14" w:rsidR="00CA3278" w:rsidRPr="00713721" w:rsidRDefault="00CA3278" w:rsidP="00CA3278">
      <w:pPr>
        <w:ind w:firstLineChars="200" w:firstLine="482"/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713721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③</w:t>
      </w:r>
      <w:r w:rsidRPr="00713721">
        <w:rPr>
          <w:rFonts w:ascii="Arial" w:eastAsia="宋体" w:hAnsi="Arial" w:cs="Arial"/>
          <w:b/>
          <w:bCs/>
          <w:color w:val="545251"/>
          <w:kern w:val="0"/>
          <w:sz w:val="24"/>
        </w:rPr>
        <w:t xml:space="preserve"> </w:t>
      </w:r>
      <w:r w:rsidRPr="00713721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程序运行</w:t>
      </w:r>
      <w:r w:rsidR="00633761" w:rsidRPr="00713721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结果：</w:t>
      </w:r>
    </w:p>
    <w:p w14:paraId="027B392E" w14:textId="4E3ABEA9" w:rsidR="00633761" w:rsidRDefault="00633761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运行结果位于</w:t>
      </w:r>
      <w:r>
        <w:rPr>
          <w:rFonts w:ascii="Arial" w:eastAsia="宋体" w:hAnsi="Arial" w:cs="Arial" w:hint="eastAsia"/>
          <w:color w:val="545251"/>
          <w:kern w:val="0"/>
          <w:sz w:val="24"/>
        </w:rPr>
        <w:t>data/</w:t>
      </w:r>
      <w:proofErr w:type="spellStart"/>
      <w:r>
        <w:rPr>
          <w:rFonts w:ascii="Arial" w:eastAsia="宋体" w:hAnsi="Arial" w:cs="Arial"/>
          <w:color w:val="545251"/>
          <w:kern w:val="0"/>
          <w:sz w:val="24"/>
        </w:rPr>
        <w:t>seg_result</w:t>
      </w:r>
      <w:proofErr w:type="spellEnd"/>
      <w:r>
        <w:rPr>
          <w:rFonts w:ascii="Arial" w:eastAsia="宋体" w:hAnsi="Arial" w:cs="Arial"/>
          <w:color w:val="545251"/>
          <w:kern w:val="0"/>
          <w:sz w:val="24"/>
        </w:rPr>
        <w:t>/Hmm_out.txt</w:t>
      </w:r>
      <w:r>
        <w:rPr>
          <w:rFonts w:ascii="Arial" w:eastAsia="宋体" w:hAnsi="Arial" w:cs="Arial" w:hint="eastAsia"/>
          <w:color w:val="545251"/>
          <w:kern w:val="0"/>
          <w:sz w:val="24"/>
        </w:rPr>
        <w:t>文件中，如图所示：</w:t>
      </w:r>
    </w:p>
    <w:p w14:paraId="7D788159" w14:textId="24A1770D" w:rsidR="00633761" w:rsidRPr="00633761" w:rsidRDefault="00633761" w:rsidP="0063376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3376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D72F046" wp14:editId="2892D927">
            <wp:extent cx="5274310" cy="35426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36D5" w14:textId="5D2EFEFD" w:rsidR="00633761" w:rsidRDefault="00633761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6EF90939" w14:textId="7C86207C" w:rsidR="00633761" w:rsidRPr="00713721" w:rsidRDefault="00633761" w:rsidP="00CA3278">
      <w:pPr>
        <w:ind w:firstLineChars="200" w:firstLine="482"/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713721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④</w:t>
      </w:r>
      <w:r w:rsidRPr="00713721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 xml:space="preserve"> </w:t>
      </w:r>
      <w:r w:rsidRPr="00713721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程序</w:t>
      </w:r>
      <w:r w:rsidR="002E55CF" w:rsidRPr="00713721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运行的评测结果：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E55CF" w14:paraId="4407595B" w14:textId="77777777" w:rsidTr="002E55CF">
        <w:tc>
          <w:tcPr>
            <w:tcW w:w="1659" w:type="dxa"/>
          </w:tcPr>
          <w:p w14:paraId="7C2F1197" w14:textId="77777777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</w:p>
        </w:tc>
        <w:tc>
          <w:tcPr>
            <w:tcW w:w="1659" w:type="dxa"/>
          </w:tcPr>
          <w:p w14:paraId="34C2D3D4" w14:textId="63A62E37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效率</w:t>
            </w: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(</w:t>
            </w: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万字</w:t>
            </w: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/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s)</w:t>
            </w:r>
          </w:p>
        </w:tc>
        <w:tc>
          <w:tcPr>
            <w:tcW w:w="1659" w:type="dxa"/>
          </w:tcPr>
          <w:p w14:paraId="31453D2A" w14:textId="56B377D2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Precious</w:t>
            </w:r>
          </w:p>
        </w:tc>
        <w:tc>
          <w:tcPr>
            <w:tcW w:w="1659" w:type="dxa"/>
          </w:tcPr>
          <w:p w14:paraId="4848433B" w14:textId="41AA8780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R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ecall</w:t>
            </w:r>
          </w:p>
        </w:tc>
        <w:tc>
          <w:tcPr>
            <w:tcW w:w="1660" w:type="dxa"/>
          </w:tcPr>
          <w:p w14:paraId="17481982" w14:textId="60CAD373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F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-Score</w:t>
            </w:r>
          </w:p>
        </w:tc>
      </w:tr>
      <w:tr w:rsidR="002E55CF" w14:paraId="467BD176" w14:textId="77777777" w:rsidTr="002E55CF">
        <w:tc>
          <w:tcPr>
            <w:tcW w:w="1659" w:type="dxa"/>
          </w:tcPr>
          <w:p w14:paraId="68FBDCAF" w14:textId="436B9C95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基于统计分词</w:t>
            </w:r>
          </w:p>
        </w:tc>
        <w:tc>
          <w:tcPr>
            <w:tcW w:w="1659" w:type="dxa"/>
          </w:tcPr>
          <w:p w14:paraId="214E239B" w14:textId="18F36B0A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2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.145</w:t>
            </w:r>
          </w:p>
        </w:tc>
        <w:tc>
          <w:tcPr>
            <w:tcW w:w="1659" w:type="dxa"/>
          </w:tcPr>
          <w:p w14:paraId="4DB8B8B7" w14:textId="26696F9A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8.43%</w:t>
            </w:r>
          </w:p>
        </w:tc>
        <w:tc>
          <w:tcPr>
            <w:tcW w:w="1659" w:type="dxa"/>
          </w:tcPr>
          <w:p w14:paraId="4293224A" w14:textId="7E1544D9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6.88%</w:t>
            </w:r>
          </w:p>
        </w:tc>
        <w:tc>
          <w:tcPr>
            <w:tcW w:w="1660" w:type="dxa"/>
          </w:tcPr>
          <w:p w14:paraId="21975A9C" w14:textId="21E61FD4" w:rsidR="002E55CF" w:rsidRDefault="002E55CF" w:rsidP="00CA3278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7.65%</w:t>
            </w:r>
          </w:p>
        </w:tc>
      </w:tr>
    </w:tbl>
    <w:p w14:paraId="40993C11" w14:textId="0E1EA0F5" w:rsidR="002E55CF" w:rsidRDefault="008571F0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可以看出</w:t>
      </w:r>
      <w:r>
        <w:rPr>
          <w:rFonts w:ascii="Arial" w:eastAsia="宋体" w:hAnsi="Arial" w:cs="Arial" w:hint="eastAsia"/>
          <w:color w:val="545251"/>
          <w:kern w:val="0"/>
          <w:sz w:val="24"/>
        </w:rPr>
        <w:t xml:space="preserve"> </w:t>
      </w:r>
      <w:r>
        <w:rPr>
          <w:rFonts w:ascii="Arial" w:eastAsia="宋体" w:hAnsi="Arial" w:cs="Arial"/>
          <w:color w:val="545251"/>
          <w:kern w:val="0"/>
          <w:sz w:val="24"/>
        </w:rPr>
        <w:t>HMM</w:t>
      </w:r>
      <w:r>
        <w:rPr>
          <w:rFonts w:ascii="Arial" w:eastAsia="宋体" w:hAnsi="Arial" w:cs="Arial" w:hint="eastAsia"/>
          <w:color w:val="545251"/>
          <w:kern w:val="0"/>
          <w:sz w:val="24"/>
        </w:rPr>
        <w:t>单独分词的准确率和召回率和基于词典的分词的</w:t>
      </w:r>
      <w:proofErr w:type="gramStart"/>
      <w:r>
        <w:rPr>
          <w:rFonts w:ascii="Arial" w:eastAsia="宋体" w:hAnsi="Arial" w:cs="Arial" w:hint="eastAsia"/>
          <w:color w:val="545251"/>
          <w:kern w:val="0"/>
          <w:sz w:val="24"/>
        </w:rPr>
        <w:t>评测值</w:t>
      </w:r>
      <w:proofErr w:type="gramEnd"/>
      <w:r>
        <w:rPr>
          <w:rFonts w:ascii="Arial" w:eastAsia="宋体" w:hAnsi="Arial" w:cs="Arial" w:hint="eastAsia"/>
          <w:color w:val="545251"/>
          <w:kern w:val="0"/>
          <w:sz w:val="24"/>
        </w:rPr>
        <w:t>差别不大。</w:t>
      </w:r>
    </w:p>
    <w:p w14:paraId="48119498" w14:textId="657E70E5" w:rsidR="008571F0" w:rsidRDefault="008571F0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</w:p>
    <w:p w14:paraId="3EBDEDB0" w14:textId="7E61A056" w:rsidR="008571F0" w:rsidRPr="00713721" w:rsidRDefault="008571F0" w:rsidP="00CA3278">
      <w:pPr>
        <w:ind w:firstLineChars="200" w:firstLine="482"/>
        <w:rPr>
          <w:rFonts w:ascii="Arial" w:eastAsia="宋体" w:hAnsi="Arial" w:cs="Arial"/>
          <w:b/>
          <w:bCs/>
          <w:color w:val="545251"/>
          <w:kern w:val="0"/>
          <w:sz w:val="24"/>
        </w:rPr>
      </w:pPr>
      <w:r w:rsidRPr="00713721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⑤基于统计的分词方法中出现的问题及解决方案：</w:t>
      </w:r>
    </w:p>
    <w:p w14:paraId="5D3B921B" w14:textId="1ED36DE7" w:rsidR="00D205B4" w:rsidRDefault="0095197F" w:rsidP="00CA3278">
      <w:pPr>
        <w:ind w:firstLineChars="200" w:firstLine="482"/>
        <w:rPr>
          <w:rFonts w:ascii="Arial" w:eastAsia="宋体" w:hAnsi="Arial" w:cs="Arial"/>
          <w:color w:val="545251"/>
          <w:kern w:val="0"/>
          <w:sz w:val="24"/>
        </w:rPr>
      </w:pPr>
      <w:r w:rsidRPr="0095197F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问题</w:t>
      </w:r>
      <w:r w:rsidRPr="0095197F">
        <w:rPr>
          <w:rFonts w:ascii="Arial" w:eastAsia="宋体" w:hAnsi="Arial" w:cs="Arial"/>
          <w:b/>
          <w:bCs/>
          <w:color w:val="545251"/>
          <w:kern w:val="0"/>
          <w:sz w:val="24"/>
        </w:rPr>
        <w:t>1</w:t>
      </w:r>
      <w:r w:rsidRPr="0095197F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：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对于取一个极小概率，我们可以直接将他设置成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float[</w:t>
      </w:r>
      <w:r w:rsidR="00D205B4">
        <w:rPr>
          <w:rFonts w:ascii="Arial" w:eastAsia="宋体" w:hAnsi="Arial" w:cs="Arial"/>
          <w:color w:val="545251"/>
          <w:kern w:val="0"/>
          <w:sz w:val="24"/>
        </w:rPr>
        <w:t>‘INF’],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方便我们来进行统计。</w:t>
      </w:r>
    </w:p>
    <w:p w14:paraId="025100E7" w14:textId="5C0A74F9" w:rsidR="008571F0" w:rsidRDefault="00D205B4" w:rsidP="00CA3278">
      <w:pPr>
        <w:ind w:firstLineChars="200" w:firstLine="480"/>
        <w:rPr>
          <w:rFonts w:ascii="Arial" w:eastAsia="宋体" w:hAnsi="Arial" w:cs="Arial"/>
          <w:color w:val="545251"/>
          <w:kern w:val="0"/>
          <w:sz w:val="24"/>
        </w:rPr>
      </w:pPr>
      <w:r>
        <w:rPr>
          <w:rFonts w:ascii="Arial" w:eastAsia="宋体" w:hAnsi="Arial" w:cs="Arial" w:hint="eastAsia"/>
          <w:color w:val="545251"/>
          <w:kern w:val="0"/>
          <w:sz w:val="24"/>
        </w:rPr>
        <w:t>在路径回溯的时候，可以通过确定边界条件，及对于每一个句子，最后一个字的状态只可能是</w:t>
      </w:r>
      <w:r>
        <w:rPr>
          <w:rFonts w:ascii="Arial" w:eastAsia="宋体" w:hAnsi="Arial" w:cs="Arial" w:hint="eastAsia"/>
          <w:color w:val="545251"/>
          <w:kern w:val="0"/>
          <w:sz w:val="24"/>
        </w:rPr>
        <w:t>E</w:t>
      </w:r>
      <w:r>
        <w:rPr>
          <w:rFonts w:ascii="Arial" w:eastAsia="宋体" w:hAnsi="Arial" w:cs="Arial" w:hint="eastAsia"/>
          <w:color w:val="545251"/>
          <w:kern w:val="0"/>
          <w:sz w:val="24"/>
        </w:rPr>
        <w:t>或者</w:t>
      </w:r>
      <w:r>
        <w:rPr>
          <w:rFonts w:ascii="Arial" w:eastAsia="宋体" w:hAnsi="Arial" w:cs="Arial" w:hint="eastAsia"/>
          <w:color w:val="545251"/>
          <w:kern w:val="0"/>
          <w:sz w:val="24"/>
        </w:rPr>
        <w:t>S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，不可能是</w:t>
      </w:r>
      <w:r>
        <w:rPr>
          <w:rFonts w:ascii="Arial" w:eastAsia="宋体" w:hAnsi="Arial" w:cs="Arial" w:hint="eastAsia"/>
          <w:color w:val="545251"/>
          <w:kern w:val="0"/>
          <w:sz w:val="24"/>
        </w:rPr>
        <w:t>M</w:t>
      </w:r>
      <w:r>
        <w:rPr>
          <w:rFonts w:ascii="Arial" w:eastAsia="宋体" w:hAnsi="Arial" w:cs="Arial" w:hint="eastAsia"/>
          <w:color w:val="545251"/>
          <w:kern w:val="0"/>
          <w:sz w:val="24"/>
        </w:rPr>
        <w:t>或者</w:t>
      </w:r>
      <w:r>
        <w:rPr>
          <w:rFonts w:ascii="Arial" w:eastAsia="宋体" w:hAnsi="Arial" w:cs="Arial" w:hint="eastAsia"/>
          <w:color w:val="545251"/>
          <w:kern w:val="0"/>
          <w:sz w:val="24"/>
        </w:rPr>
        <w:t>B</w:t>
      </w:r>
      <w:r>
        <w:rPr>
          <w:rFonts w:ascii="Arial" w:eastAsia="宋体" w:hAnsi="Arial" w:cs="Arial" w:hint="eastAsia"/>
          <w:color w:val="545251"/>
          <w:kern w:val="0"/>
          <w:sz w:val="24"/>
        </w:rPr>
        <w:t>，所以可以通过这样排除一部分的路径回溯，进行剪枝。</w:t>
      </w:r>
    </w:p>
    <w:p w14:paraId="72AAA507" w14:textId="77777777" w:rsidR="0095197F" w:rsidRDefault="0095197F" w:rsidP="00923193">
      <w:pPr>
        <w:ind w:firstLineChars="200" w:firstLine="482"/>
        <w:rPr>
          <w:rFonts w:ascii="Arial" w:eastAsia="宋体" w:hAnsi="Arial" w:cs="Arial"/>
          <w:b/>
          <w:bCs/>
          <w:color w:val="545251"/>
          <w:kern w:val="0"/>
          <w:sz w:val="24"/>
        </w:rPr>
      </w:pPr>
    </w:p>
    <w:p w14:paraId="37426575" w14:textId="451285FA" w:rsidR="007515EF" w:rsidRDefault="0095197F" w:rsidP="00923193">
      <w:pPr>
        <w:ind w:firstLineChars="200" w:firstLine="482"/>
        <w:rPr>
          <w:rFonts w:ascii="Arial" w:eastAsia="宋体" w:hAnsi="Arial" w:cs="Arial"/>
          <w:color w:val="545251"/>
          <w:kern w:val="0"/>
          <w:sz w:val="24"/>
        </w:rPr>
      </w:pPr>
      <w:r w:rsidRPr="0095197F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问题</w:t>
      </w:r>
      <w:r w:rsidRPr="0095197F">
        <w:rPr>
          <w:rFonts w:ascii="Arial" w:eastAsia="宋体" w:hAnsi="Arial" w:cs="Arial"/>
          <w:b/>
          <w:bCs/>
          <w:color w:val="545251"/>
          <w:kern w:val="0"/>
          <w:sz w:val="24"/>
        </w:rPr>
        <w:t>2</w:t>
      </w:r>
      <w:r w:rsidRPr="0095197F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：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再对进行分词的概率是，我们可以通过数据平滑的方式，在本代码中使用的是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+</w:t>
      </w:r>
      <w:r w:rsidR="00D205B4">
        <w:rPr>
          <w:rFonts w:ascii="Arial" w:eastAsia="宋体" w:hAnsi="Arial" w:cs="Arial"/>
          <w:color w:val="545251"/>
          <w:kern w:val="0"/>
          <w:sz w:val="24"/>
        </w:rPr>
        <w:t>1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平滑。但是我们可以发现，在未进行数据平滑时，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P</w:t>
      </w:r>
      <w:r w:rsidR="00D205B4">
        <w:rPr>
          <w:rFonts w:ascii="Arial" w:eastAsia="宋体" w:hAnsi="Arial" w:cs="Arial"/>
          <w:color w:val="545251"/>
          <w:kern w:val="0"/>
          <w:sz w:val="24"/>
        </w:rPr>
        <w:t>RF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值与进行数据平滑后的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P</w:t>
      </w:r>
      <w:r w:rsidR="00D205B4">
        <w:rPr>
          <w:rFonts w:ascii="Arial" w:eastAsia="宋体" w:hAnsi="Arial" w:cs="Arial"/>
          <w:color w:val="545251"/>
          <w:kern w:val="0"/>
          <w:sz w:val="24"/>
        </w:rPr>
        <w:t>RF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值差别不大，可见数据平滑对</w:t>
      </w:r>
      <w:r w:rsidR="00D205B4">
        <w:rPr>
          <w:rFonts w:ascii="Arial" w:eastAsia="宋体" w:hAnsi="Arial" w:cs="Arial"/>
          <w:color w:val="545251"/>
          <w:kern w:val="0"/>
          <w:sz w:val="24"/>
        </w:rPr>
        <w:t>HMM</w:t>
      </w:r>
      <w:r w:rsidR="00D205B4">
        <w:rPr>
          <w:rFonts w:ascii="Arial" w:eastAsia="宋体" w:hAnsi="Arial" w:cs="Arial" w:hint="eastAsia"/>
          <w:color w:val="545251"/>
          <w:kern w:val="0"/>
          <w:sz w:val="24"/>
        </w:rPr>
        <w:t>分词的影响效果不大。</w:t>
      </w:r>
    </w:p>
    <w:p w14:paraId="6805E441" w14:textId="77777777" w:rsidR="0095197F" w:rsidRDefault="0095197F" w:rsidP="00923193">
      <w:pPr>
        <w:ind w:firstLineChars="200" w:firstLine="482"/>
        <w:rPr>
          <w:rFonts w:ascii="Arial" w:eastAsia="宋体" w:hAnsi="Arial" w:cs="Arial"/>
          <w:b/>
          <w:bCs/>
          <w:color w:val="545251"/>
          <w:kern w:val="0"/>
          <w:sz w:val="24"/>
        </w:rPr>
      </w:pPr>
    </w:p>
    <w:p w14:paraId="1EAA07BB" w14:textId="1D538DEF" w:rsidR="0095197F" w:rsidRPr="00923193" w:rsidRDefault="0095197F" w:rsidP="0095197F">
      <w:pPr>
        <w:ind w:firstLineChars="200" w:firstLine="482"/>
        <w:rPr>
          <w:rFonts w:ascii="Arial" w:eastAsia="宋体" w:hAnsi="Arial" w:cs="Arial"/>
          <w:color w:val="545251"/>
          <w:kern w:val="0"/>
          <w:sz w:val="24"/>
        </w:rPr>
      </w:pPr>
      <w:r w:rsidRPr="0095197F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问题</w:t>
      </w:r>
      <w:r w:rsidRPr="0095197F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3</w:t>
      </w:r>
      <w:r w:rsidRPr="0095197F">
        <w:rPr>
          <w:rFonts w:ascii="Arial" w:eastAsia="宋体" w:hAnsi="Arial" w:cs="Arial" w:hint="eastAsia"/>
          <w:b/>
          <w:bCs/>
          <w:color w:val="545251"/>
          <w:kern w:val="0"/>
          <w:sz w:val="24"/>
        </w:rPr>
        <w:t>：</w:t>
      </w:r>
      <w:r>
        <w:rPr>
          <w:rFonts w:ascii="Arial" w:eastAsia="宋体" w:hAnsi="Arial" w:cs="Arial" w:hint="eastAsia"/>
          <w:color w:val="545251"/>
          <w:kern w:val="0"/>
          <w:sz w:val="24"/>
        </w:rPr>
        <w:t>经过训练得出来的模型，在进行测试时，如果测试集中有从未出现在训练集中的词，会发生</w:t>
      </w:r>
      <w:proofErr w:type="spellStart"/>
      <w:r>
        <w:rPr>
          <w:rFonts w:ascii="Arial" w:eastAsia="宋体" w:hAnsi="Arial" w:cs="Arial" w:hint="eastAsia"/>
          <w:color w:val="545251"/>
          <w:kern w:val="0"/>
          <w:sz w:val="24"/>
        </w:rPr>
        <w:t>Index</w:t>
      </w:r>
      <w:r>
        <w:rPr>
          <w:rFonts w:ascii="Arial" w:eastAsia="宋体" w:hAnsi="Arial" w:cs="Arial"/>
          <w:color w:val="545251"/>
          <w:kern w:val="0"/>
          <w:sz w:val="24"/>
        </w:rPr>
        <w:t>E</w:t>
      </w:r>
      <w:r>
        <w:rPr>
          <w:rFonts w:ascii="Arial" w:eastAsia="宋体" w:hAnsi="Arial" w:cs="Arial" w:hint="eastAsia"/>
          <w:color w:val="545251"/>
          <w:kern w:val="0"/>
          <w:sz w:val="24"/>
        </w:rPr>
        <w:t>rror</w:t>
      </w:r>
      <w:proofErr w:type="spellEnd"/>
      <w:r>
        <w:rPr>
          <w:rFonts w:ascii="Arial" w:eastAsia="宋体" w:hAnsi="Arial" w:cs="Arial" w:hint="eastAsia"/>
          <w:color w:val="545251"/>
          <w:kern w:val="0"/>
          <w:sz w:val="24"/>
        </w:rPr>
        <w:t>现象，解决方案为直接通过该词得前后词性分析，由训练模型中的分词转移概率矩阵得到最大的概率，来判断如何进行分词。在词性标注中，也遇到了类似的问题。</w:t>
      </w:r>
    </w:p>
    <w:p w14:paraId="204F8545" w14:textId="726A88F2" w:rsidR="00923193" w:rsidRDefault="00923193" w:rsidP="00923193">
      <w:pPr>
        <w:pStyle w:val="5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 w:hint="eastAsia"/>
          <w:b w:val="0"/>
          <w:bCs w:val="0"/>
          <w:sz w:val="35"/>
          <w:szCs w:val="35"/>
        </w:rPr>
        <w:t>4</w:t>
      </w:r>
      <w:r>
        <w:rPr>
          <w:rFonts w:ascii="Arial" w:hAnsi="Arial" w:cs="Arial"/>
          <w:b w:val="0"/>
          <w:bCs w:val="0"/>
          <w:sz w:val="35"/>
          <w:szCs w:val="35"/>
        </w:rPr>
        <w:t xml:space="preserve">. </w:t>
      </w:r>
      <w:r>
        <w:rPr>
          <w:rFonts w:ascii="Arial" w:hAnsi="Arial" w:cs="Arial" w:hint="eastAsia"/>
          <w:b w:val="0"/>
          <w:bCs w:val="0"/>
          <w:sz w:val="35"/>
          <w:szCs w:val="35"/>
        </w:rPr>
        <w:t>分词的评价方法：</w:t>
      </w:r>
    </w:p>
    <w:p w14:paraId="7C14A2E6" w14:textId="6671364A" w:rsidR="00923193" w:rsidRPr="00923193" w:rsidRDefault="00923193" w:rsidP="00923193">
      <w:pPr>
        <w:rPr>
          <w:b/>
          <w:bCs/>
          <w:sz w:val="24"/>
          <w:szCs w:val="32"/>
        </w:rPr>
      </w:pPr>
      <w:r w:rsidRPr="00923193">
        <w:rPr>
          <w:rFonts w:hint="eastAsia"/>
          <w:b/>
          <w:bCs/>
          <w:sz w:val="24"/>
          <w:szCs w:val="32"/>
        </w:rPr>
        <w:t>①程序结构：</w:t>
      </w:r>
    </w:p>
    <w:p w14:paraId="203CA9EC" w14:textId="24963FFC" w:rsidR="00923193" w:rsidRDefault="00CB239A" w:rsidP="00CB239A">
      <w:pPr>
        <w:ind w:firstLineChars="200" w:firstLine="480"/>
        <w:rPr>
          <w:sz w:val="24"/>
          <w:szCs w:val="32"/>
        </w:rPr>
      </w:pPr>
      <w:r w:rsidRPr="00CB239A">
        <w:rPr>
          <w:rFonts w:hint="eastAsia"/>
          <w:sz w:val="24"/>
          <w:szCs w:val="32"/>
        </w:rPr>
        <w:t>判断分词的评价方法函数：</w:t>
      </w:r>
    </w:p>
    <w:p w14:paraId="73416A6F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4078F2"/>
          <w:kern w:val="0"/>
          <w:szCs w:val="21"/>
        </w:rPr>
        <w:t>cal_</w:t>
      </w:r>
      <w:proofErr w:type="gramStart"/>
      <w:r w:rsidRPr="00CB239A">
        <w:rPr>
          <w:rFonts w:ascii="Consolas" w:eastAsia="宋体" w:hAnsi="Consolas" w:cs="宋体"/>
          <w:color w:val="4078F2"/>
          <w:kern w:val="0"/>
          <w:szCs w:val="21"/>
        </w:rPr>
        <w:t>fscore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testfile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goldfile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2F9D280D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B239A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3B163AC9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EDA1679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testfile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测试集的文件路径</w:t>
      </w:r>
    </w:p>
    <w:p w14:paraId="6F9CF78C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goldfile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答案集的文件路径</w:t>
      </w:r>
    </w:p>
    <w:p w14:paraId="73D19CA8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:return: 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返回三个值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P R F1</w:t>
      </w:r>
    </w:p>
    <w:p w14:paraId="4B73E153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37981694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B239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calculate f-score </w:t>
      </w:r>
      <w:r w:rsidRPr="00CB239A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</w:t>
      </w:r>
      <w:r w:rsidRPr="00CB239A">
        <w:rPr>
          <w:rFonts w:ascii="Consolas" w:eastAsia="宋体" w:hAnsi="Consolas" w:cs="宋体"/>
          <w:i/>
          <w:iCs/>
          <w:color w:val="A0A1A7"/>
          <w:kern w:val="0"/>
          <w:szCs w:val="21"/>
        </w:rPr>
        <w:t>f-score</w:t>
      </w:r>
    </w:p>
    <w:p w14:paraId="60A6F50B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0139991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f_gold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goldfile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B239A">
        <w:rPr>
          <w:rFonts w:ascii="Consolas" w:eastAsia="宋体" w:hAnsi="Consolas" w:cs="宋体"/>
          <w:color w:val="50A14F"/>
          <w:kern w:val="0"/>
          <w:szCs w:val="21"/>
        </w:rPr>
        <w:t>"r"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CB239A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AF6F8BD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testfile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B239A">
        <w:rPr>
          <w:rFonts w:ascii="Consolas" w:eastAsia="宋体" w:hAnsi="Consolas" w:cs="宋体"/>
          <w:color w:val="50A14F"/>
          <w:kern w:val="0"/>
          <w:szCs w:val="21"/>
        </w:rPr>
        <w:t>"r"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CB239A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FB132D1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BF7605A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total_gold_seg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2C381797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line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gold.readlines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():</w:t>
      </w:r>
    </w:p>
    <w:p w14:paraId="7EEDCCD9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total_gold_seg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+=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line.split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())</w:t>
      </w:r>
    </w:p>
    <w:p w14:paraId="03D8AE9A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AAEF089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total_test_seg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144E8027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line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test.readlines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():</w:t>
      </w:r>
    </w:p>
    <w:p w14:paraId="22971D7B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total_test_seg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+=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line.split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())</w:t>
      </w:r>
    </w:p>
    <w:p w14:paraId="1A52ABD6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096F466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total_correct_seg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B239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CB239A">
        <w:rPr>
          <w:rFonts w:ascii="Consolas" w:eastAsia="宋体" w:hAnsi="Consolas" w:cs="宋体"/>
          <w:i/>
          <w:iCs/>
          <w:color w:val="A0A1A7"/>
          <w:kern w:val="0"/>
          <w:szCs w:val="21"/>
        </w:rPr>
        <w:t>所有分词正确的数量</w:t>
      </w:r>
    </w:p>
    <w:p w14:paraId="6A2AEE14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total_error_seg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B239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CB239A">
        <w:rPr>
          <w:rFonts w:ascii="Consolas" w:eastAsia="宋体" w:hAnsi="Consolas" w:cs="宋体"/>
          <w:i/>
          <w:iCs/>
          <w:color w:val="A0A1A7"/>
          <w:kern w:val="0"/>
          <w:szCs w:val="21"/>
        </w:rPr>
        <w:t>所有错误分词的数量</w:t>
      </w:r>
    </w:p>
    <w:p w14:paraId="0BFC6D61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DFCDC3B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gold.seek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899B3E7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test.seek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B97711E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line_gold, line_test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zip(f_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gold.readlines</w:t>
      </w:r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(), f_test.readlines()):</w:t>
      </w:r>
    </w:p>
    <w:p w14:paraId="5BDB81AF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dict_gold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{}</w:t>
      </w:r>
    </w:p>
    <w:p w14:paraId="0F0B0519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{}</w:t>
      </w:r>
    </w:p>
    <w:p w14:paraId="34CF407D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words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line_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gold.strip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().split():</w:t>
      </w:r>
    </w:p>
    <w:p w14:paraId="0DE9BBED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words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dict_gold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ADB35A2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dict_gold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 +=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26A56D15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33568151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dict_gold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 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18ABCD3B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words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line_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test.strip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().split():</w:t>
      </w:r>
    </w:p>
    <w:p w14:paraId="11ED0AE1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words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DC7274A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 +=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6C3B1BA5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32A07A02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 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51757C50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32EDDE2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words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802F241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words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dict_gold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4148893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dict_gold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 &gt;=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[words]:</w:t>
      </w:r>
    </w:p>
    <w:p w14:paraId="22C82487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total_correct_seg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+=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</w:t>
      </w:r>
    </w:p>
    <w:p w14:paraId="732E2090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BA42621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total_correct_seg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+=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dict_gold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</w:t>
      </w:r>
    </w:p>
    <w:p w14:paraId="73579687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total_error_seg += dict_test[words] - dict_gold[words]</w:t>
      </w:r>
    </w:p>
    <w:p w14:paraId="0236B162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B239A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73FA54B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total_error_seg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+=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dict_test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[words]</w:t>
      </w:r>
    </w:p>
    <w:p w14:paraId="2FB4D390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7251751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4FC4B1D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P_score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total_correct_seg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/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total_test_seg</w:t>
      </w:r>
      <w:proofErr w:type="spellEnd"/>
    </w:p>
    <w:p w14:paraId="0DDA810A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R_score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total_correct_seg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/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total_gold_seg</w:t>
      </w:r>
      <w:proofErr w:type="spellEnd"/>
    </w:p>
    <w:p w14:paraId="12950685" w14:textId="15B6850C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F_score = </w:t>
      </w:r>
      <w:r w:rsidRPr="00CB239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="001518F7">
        <w:rPr>
          <w:rFonts w:ascii="Consolas" w:eastAsia="宋体" w:hAnsi="Consolas" w:cs="宋体"/>
          <w:color w:val="5C5C5C"/>
          <w:kern w:val="0"/>
          <w:szCs w:val="21"/>
        </w:rPr>
        <w:t>P_score</w:t>
      </w:r>
      <w:proofErr w:type="spellEnd"/>
      <w:r w:rsidR="001518F7">
        <w:rPr>
          <w:rFonts w:ascii="Consolas" w:eastAsia="宋体" w:hAnsi="Consolas" w:cs="宋体"/>
          <w:color w:val="5C5C5C"/>
          <w:kern w:val="0"/>
          <w:szCs w:val="21"/>
        </w:rPr>
        <w:t xml:space="preserve"> * </w:t>
      </w:r>
      <w:proofErr w:type="spellStart"/>
      <w:r w:rsidR="001518F7">
        <w:rPr>
          <w:rFonts w:ascii="Consolas" w:eastAsia="宋体" w:hAnsi="Consolas" w:cs="宋体"/>
          <w:color w:val="5C5C5C"/>
          <w:kern w:val="0"/>
          <w:szCs w:val="21"/>
        </w:rPr>
        <w:t>R_score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 / (</w:t>
      </w:r>
      <w:proofErr w:type="spellStart"/>
      <w:r w:rsidR="001518F7">
        <w:rPr>
          <w:rFonts w:ascii="Consolas" w:eastAsia="宋体" w:hAnsi="Consolas" w:cs="宋体"/>
          <w:color w:val="5C5C5C"/>
          <w:kern w:val="0"/>
          <w:szCs w:val="21"/>
        </w:rPr>
        <w:t>P_score</w:t>
      </w:r>
      <w:proofErr w:type="spellEnd"/>
      <w:r w:rsidR="001518F7">
        <w:rPr>
          <w:rFonts w:ascii="Consolas" w:eastAsia="宋体" w:hAnsi="Consolas" w:cs="宋体"/>
          <w:color w:val="5C5C5C"/>
          <w:kern w:val="0"/>
          <w:szCs w:val="21"/>
        </w:rPr>
        <w:t xml:space="preserve"> + </w:t>
      </w:r>
      <w:proofErr w:type="spellStart"/>
      <w:r w:rsidR="001518F7">
        <w:rPr>
          <w:rFonts w:ascii="Consolas" w:eastAsia="宋体" w:hAnsi="Consolas" w:cs="宋体"/>
          <w:color w:val="5C5C5C"/>
          <w:kern w:val="0"/>
          <w:szCs w:val="21"/>
        </w:rPr>
        <w:t>R_score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A27E465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print(</w:t>
      </w:r>
      <w:proofErr w:type="gramEnd"/>
      <w:r w:rsidRPr="00CB239A">
        <w:rPr>
          <w:rFonts w:ascii="Consolas" w:eastAsia="宋体" w:hAnsi="Consolas" w:cs="宋体"/>
          <w:color w:val="50A14F"/>
          <w:kern w:val="0"/>
          <w:szCs w:val="21"/>
        </w:rPr>
        <w:t>"Precious = "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P_score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771ECDA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print(</w:t>
      </w:r>
      <w:proofErr w:type="gramEnd"/>
      <w:r w:rsidRPr="00CB239A">
        <w:rPr>
          <w:rFonts w:ascii="Consolas" w:eastAsia="宋体" w:hAnsi="Consolas" w:cs="宋体"/>
          <w:color w:val="50A14F"/>
          <w:kern w:val="0"/>
          <w:szCs w:val="21"/>
        </w:rPr>
        <w:t>"Recall = "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R_score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8985245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print(</w:t>
      </w:r>
      <w:proofErr w:type="gramEnd"/>
      <w:r w:rsidRPr="00CB239A">
        <w:rPr>
          <w:rFonts w:ascii="Consolas" w:eastAsia="宋体" w:hAnsi="Consolas" w:cs="宋体"/>
          <w:color w:val="50A14F"/>
          <w:kern w:val="0"/>
          <w:szCs w:val="21"/>
        </w:rPr>
        <w:t>"F-Score = "</w:t>
      </w:r>
      <w:r w:rsidRPr="00CB239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F_score</w:t>
      </w:r>
      <w:proofErr w:type="spellEnd"/>
      <w:r w:rsidRPr="00CB23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698EA33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test.close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535D64CB" w14:textId="77777777" w:rsidR="00CB239A" w:rsidRPr="00CB239A" w:rsidRDefault="00CB239A" w:rsidP="00CB239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23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B239A">
        <w:rPr>
          <w:rFonts w:ascii="Consolas" w:eastAsia="宋体" w:hAnsi="Consolas" w:cs="宋体"/>
          <w:color w:val="5C5C5C"/>
          <w:kern w:val="0"/>
          <w:szCs w:val="21"/>
        </w:rPr>
        <w:t>f_</w:t>
      </w:r>
      <w:proofErr w:type="gramStart"/>
      <w:r w:rsidRPr="00CB239A">
        <w:rPr>
          <w:rFonts w:ascii="Consolas" w:eastAsia="宋体" w:hAnsi="Consolas" w:cs="宋体"/>
          <w:color w:val="5C5C5C"/>
          <w:kern w:val="0"/>
          <w:szCs w:val="21"/>
        </w:rPr>
        <w:t>gold.close</w:t>
      </w:r>
      <w:proofErr w:type="spellEnd"/>
      <w:proofErr w:type="gramEnd"/>
      <w:r w:rsidRPr="00CB239A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7AAD2F4B" w14:textId="5624FA25" w:rsidR="00CB239A" w:rsidRDefault="00CB239A" w:rsidP="00CB239A">
      <w:pPr>
        <w:rPr>
          <w:b/>
          <w:bCs/>
          <w:sz w:val="24"/>
          <w:szCs w:val="32"/>
        </w:rPr>
      </w:pPr>
      <w:r w:rsidRPr="00CB239A">
        <w:rPr>
          <w:rFonts w:hint="eastAsia"/>
          <w:b/>
          <w:bCs/>
          <w:sz w:val="24"/>
          <w:szCs w:val="32"/>
        </w:rPr>
        <w:t>②</w:t>
      </w:r>
      <w:r w:rsidRPr="00CB239A">
        <w:rPr>
          <w:rFonts w:hint="eastAsia"/>
          <w:b/>
          <w:bCs/>
          <w:sz w:val="24"/>
          <w:szCs w:val="32"/>
        </w:rPr>
        <w:t xml:space="preserve"> </w:t>
      </w:r>
      <w:r w:rsidRPr="00CB239A">
        <w:rPr>
          <w:rFonts w:hint="eastAsia"/>
          <w:b/>
          <w:bCs/>
          <w:sz w:val="24"/>
          <w:szCs w:val="32"/>
        </w:rPr>
        <w:t>算法结构：</w:t>
      </w:r>
    </w:p>
    <w:p w14:paraId="639D41D8" w14:textId="19DFE0F2" w:rsidR="00CB239A" w:rsidRDefault="009F7364" w:rsidP="009F7364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对于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R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F1</w:t>
      </w:r>
      <w:r>
        <w:rPr>
          <w:rFonts w:hint="eastAsia"/>
          <w:sz w:val="24"/>
          <w:szCs w:val="32"/>
        </w:rPr>
        <w:t>值的计算：</w:t>
      </w:r>
    </w:p>
    <w:p w14:paraId="3CC55AE9" w14:textId="1DC58341" w:rsidR="009F7364" w:rsidRDefault="009F7364" w:rsidP="009F7364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记标准答案的所有区间构成一个集合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，记分词结果所有单词区间构成集合</w:t>
      </w:r>
      <w:r>
        <w:rPr>
          <w:sz w:val="24"/>
          <w:szCs w:val="32"/>
        </w:rPr>
        <w:t>B</w:t>
      </w:r>
      <w:r>
        <w:rPr>
          <w:rFonts w:hint="eastAsia"/>
          <w:sz w:val="24"/>
          <w:szCs w:val="32"/>
        </w:rPr>
        <w:t>，那么，相应的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R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F1</w:t>
      </w:r>
      <w:r>
        <w:rPr>
          <w:rFonts w:hint="eastAsia"/>
          <w:sz w:val="24"/>
          <w:szCs w:val="32"/>
        </w:rPr>
        <w:t>的计算公式如下：</w:t>
      </w:r>
    </w:p>
    <w:p w14:paraId="3D4911C1" w14:textId="27A50770" w:rsidR="009F7364" w:rsidRPr="009F7364" w:rsidRDefault="009F7364" w:rsidP="009F7364">
      <w:pPr>
        <w:ind w:firstLineChars="200" w:firstLine="480"/>
        <w:rPr>
          <w:sz w:val="24"/>
          <w:szCs w:val="32"/>
        </w:rPr>
      </w:pPr>
      <m:oMathPara>
        <m:oMath>
          <m:r>
            <w:rPr>
              <w:rFonts w:ascii="Cambria Math" w:hAnsi="Cambria Math"/>
              <w:sz w:val="24"/>
              <w:szCs w:val="32"/>
            </w:rPr>
            <m:t>P=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A∩B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B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den>
          </m:f>
        </m:oMath>
      </m:oMathPara>
    </w:p>
    <w:p w14:paraId="3EB29A8D" w14:textId="7BF5833C" w:rsidR="009F7364" w:rsidRPr="009F7364" w:rsidRDefault="009F7364" w:rsidP="009F7364">
      <w:pPr>
        <w:ind w:firstLineChars="200" w:firstLine="480"/>
        <w:rPr>
          <w:i/>
          <w:sz w:val="24"/>
          <w:szCs w:val="32"/>
        </w:rPr>
      </w:pPr>
      <m:oMathPara>
        <m:oMath>
          <m:r>
            <w:rPr>
              <w:rFonts w:ascii="Cambria Math" w:hAnsi="Cambria Math"/>
              <w:sz w:val="24"/>
              <w:szCs w:val="32"/>
            </w:rPr>
            <m:t>R =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A∩B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32"/>
                </w:rPr>
                <m:t>|A|</m:t>
              </m:r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den>
          </m:f>
        </m:oMath>
      </m:oMathPara>
    </w:p>
    <w:p w14:paraId="06FDB0F3" w14:textId="35466F64" w:rsidR="009F7364" w:rsidRPr="009F7364" w:rsidRDefault="009F7364" w:rsidP="009F7364">
      <w:pPr>
        <w:ind w:firstLineChars="200" w:firstLine="480"/>
        <w:rPr>
          <w:i/>
          <w:iCs/>
          <w:sz w:val="24"/>
          <w:szCs w:val="32"/>
        </w:rPr>
      </w:pPr>
      <m:oMathPara>
        <m:oMath>
          <m:r>
            <w:rPr>
              <w:rFonts w:ascii="Cambria Math" w:hAnsi="Cambria Math"/>
              <w:sz w:val="24"/>
              <w:szCs w:val="32"/>
            </w:rPr>
            <m:t>F1=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32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32"/>
                </w:rPr>
                <m:t>×</m:t>
              </m:r>
              <m:r>
                <w:rPr>
                  <w:rFonts w:ascii="Cambria Math" w:hAnsi="Cambria Math"/>
                  <w:sz w:val="24"/>
                  <w:szCs w:val="32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32"/>
                </w:rPr>
                <m:t>×</m:t>
              </m:r>
              <m:r>
                <w:rPr>
                  <w:rFonts w:ascii="Cambria Math" w:hAnsi="Cambria Math"/>
                  <w:sz w:val="24"/>
                  <w:szCs w:val="32"/>
                </w:rPr>
                <m:t>R</m:t>
              </m:r>
              <m:ctrlPr>
                <w:rPr>
                  <w:rFonts w:ascii="Cambria Math" w:hAnsi="Cambria Math"/>
                  <w:i/>
                  <w:iCs/>
                  <w:sz w:val="24"/>
                  <w:szCs w:val="32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32"/>
                </w:rPr>
                <m:t>P+R</m:t>
              </m:r>
              <m:ctrlPr>
                <w:rPr>
                  <w:rFonts w:ascii="Cambria Math" w:hAnsi="Cambria Math"/>
                  <w:i/>
                  <w:iCs/>
                  <w:sz w:val="24"/>
                  <w:szCs w:val="32"/>
                </w:rPr>
              </m:ctrlPr>
            </m:den>
          </m:f>
        </m:oMath>
      </m:oMathPara>
    </w:p>
    <w:p w14:paraId="797B5EDE" w14:textId="3774137D" w:rsidR="009F7364" w:rsidRDefault="00CD182C" w:rsidP="009F7364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所以，我们只需要统计总的测试集中的分词数目，统计总的目标集中的分词数目，之后，我们统计所有分词正确的词的数目，</w:t>
      </w:r>
      <w:proofErr w:type="gramStart"/>
      <w:r>
        <w:rPr>
          <w:rFonts w:hint="eastAsia"/>
          <w:sz w:val="24"/>
          <w:szCs w:val="32"/>
        </w:rPr>
        <w:t>接可以</w:t>
      </w:r>
      <w:proofErr w:type="gramEnd"/>
      <w:r>
        <w:rPr>
          <w:rFonts w:hint="eastAsia"/>
          <w:sz w:val="24"/>
          <w:szCs w:val="32"/>
        </w:rPr>
        <w:t>计算出来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R</w:t>
      </w:r>
      <w:r>
        <w:rPr>
          <w:rFonts w:hint="eastAsia"/>
          <w:sz w:val="24"/>
          <w:szCs w:val="32"/>
        </w:rPr>
        <w:t>值，之后根据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R</w:t>
      </w:r>
      <w:r>
        <w:rPr>
          <w:rFonts w:hint="eastAsia"/>
          <w:sz w:val="24"/>
          <w:szCs w:val="32"/>
        </w:rPr>
        <w:t>值即可统计出</w:t>
      </w:r>
      <w:r>
        <w:rPr>
          <w:rFonts w:hint="eastAsia"/>
          <w:sz w:val="24"/>
          <w:szCs w:val="32"/>
        </w:rPr>
        <w:t>F</w:t>
      </w:r>
      <w:r>
        <w:rPr>
          <w:sz w:val="24"/>
          <w:szCs w:val="32"/>
        </w:rPr>
        <w:t>1</w:t>
      </w:r>
      <w:r>
        <w:rPr>
          <w:rFonts w:hint="eastAsia"/>
          <w:sz w:val="24"/>
          <w:szCs w:val="32"/>
        </w:rPr>
        <w:t>值</w:t>
      </w:r>
      <w:r>
        <w:rPr>
          <w:rFonts w:hint="eastAsia"/>
          <w:sz w:val="24"/>
          <w:szCs w:val="32"/>
        </w:rPr>
        <w:t>.</w:t>
      </w:r>
    </w:p>
    <w:p w14:paraId="7B1C7727" w14:textId="0E13FDB8" w:rsidR="00CD182C" w:rsidRDefault="00CD182C" w:rsidP="009F7364">
      <w:pPr>
        <w:ind w:firstLineChars="200" w:firstLine="480"/>
        <w:rPr>
          <w:sz w:val="24"/>
          <w:szCs w:val="32"/>
        </w:rPr>
      </w:pPr>
    </w:p>
    <w:p w14:paraId="2FF93AB6" w14:textId="19D0D659" w:rsidR="00CD182C" w:rsidRPr="00CD182C" w:rsidRDefault="00CD182C" w:rsidP="00CD182C">
      <w:pPr>
        <w:rPr>
          <w:b/>
          <w:bCs/>
          <w:sz w:val="24"/>
          <w:szCs w:val="32"/>
        </w:rPr>
      </w:pPr>
      <w:r w:rsidRPr="00CD182C">
        <w:rPr>
          <w:rFonts w:hint="eastAsia"/>
          <w:b/>
          <w:bCs/>
          <w:sz w:val="24"/>
          <w:szCs w:val="32"/>
        </w:rPr>
        <w:t>③运行结果：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D182C" w14:paraId="6E3EAABD" w14:textId="77777777" w:rsidTr="00722105">
        <w:tc>
          <w:tcPr>
            <w:tcW w:w="1659" w:type="dxa"/>
          </w:tcPr>
          <w:p w14:paraId="19B0194F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</w:p>
        </w:tc>
        <w:tc>
          <w:tcPr>
            <w:tcW w:w="1659" w:type="dxa"/>
          </w:tcPr>
          <w:p w14:paraId="13C799C8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效率（</w:t>
            </w: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s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/</w:t>
            </w: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万字）</w:t>
            </w:r>
          </w:p>
        </w:tc>
        <w:tc>
          <w:tcPr>
            <w:tcW w:w="1659" w:type="dxa"/>
          </w:tcPr>
          <w:p w14:paraId="6B635C54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Precious</w:t>
            </w:r>
          </w:p>
        </w:tc>
        <w:tc>
          <w:tcPr>
            <w:tcW w:w="1659" w:type="dxa"/>
          </w:tcPr>
          <w:p w14:paraId="5DD9F814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R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ecall</w:t>
            </w:r>
          </w:p>
        </w:tc>
        <w:tc>
          <w:tcPr>
            <w:tcW w:w="1660" w:type="dxa"/>
          </w:tcPr>
          <w:p w14:paraId="0E0EF0F5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F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-Score</w:t>
            </w:r>
          </w:p>
        </w:tc>
      </w:tr>
      <w:tr w:rsidR="00CD182C" w14:paraId="71DF176B" w14:textId="77777777" w:rsidTr="00722105">
        <w:tc>
          <w:tcPr>
            <w:tcW w:w="1659" w:type="dxa"/>
          </w:tcPr>
          <w:p w14:paraId="7528F64A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正向匹配算法</w:t>
            </w:r>
          </w:p>
        </w:tc>
        <w:tc>
          <w:tcPr>
            <w:tcW w:w="1659" w:type="dxa"/>
          </w:tcPr>
          <w:p w14:paraId="3F7D68CC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1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2.35</w:t>
            </w:r>
          </w:p>
        </w:tc>
        <w:tc>
          <w:tcPr>
            <w:tcW w:w="1659" w:type="dxa"/>
          </w:tcPr>
          <w:p w14:paraId="492A33F3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8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0.35%</w:t>
            </w:r>
          </w:p>
        </w:tc>
        <w:tc>
          <w:tcPr>
            <w:tcW w:w="1659" w:type="dxa"/>
          </w:tcPr>
          <w:p w14:paraId="7317C2F2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8.27%</w:t>
            </w:r>
          </w:p>
        </w:tc>
        <w:tc>
          <w:tcPr>
            <w:tcW w:w="1660" w:type="dxa"/>
          </w:tcPr>
          <w:p w14:paraId="719EBDAA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9.30%</w:t>
            </w:r>
          </w:p>
        </w:tc>
      </w:tr>
      <w:tr w:rsidR="00CD182C" w14:paraId="0D5ED4C3" w14:textId="77777777" w:rsidTr="00722105">
        <w:tc>
          <w:tcPr>
            <w:tcW w:w="1659" w:type="dxa"/>
          </w:tcPr>
          <w:p w14:paraId="16925D08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逆向匹配算法</w:t>
            </w:r>
          </w:p>
        </w:tc>
        <w:tc>
          <w:tcPr>
            <w:tcW w:w="1659" w:type="dxa"/>
          </w:tcPr>
          <w:p w14:paraId="0807CACF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1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3.54</w:t>
            </w:r>
          </w:p>
        </w:tc>
        <w:tc>
          <w:tcPr>
            <w:tcW w:w="1659" w:type="dxa"/>
          </w:tcPr>
          <w:p w14:paraId="2DFC24F1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8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0.66%</w:t>
            </w:r>
          </w:p>
        </w:tc>
        <w:tc>
          <w:tcPr>
            <w:tcW w:w="1659" w:type="dxa"/>
          </w:tcPr>
          <w:p w14:paraId="3D21FECD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8.58%</w:t>
            </w:r>
          </w:p>
        </w:tc>
        <w:tc>
          <w:tcPr>
            <w:tcW w:w="1660" w:type="dxa"/>
          </w:tcPr>
          <w:p w14:paraId="5C38E2BA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9.61%</w:t>
            </w:r>
          </w:p>
        </w:tc>
      </w:tr>
      <w:tr w:rsidR="00CD182C" w14:paraId="2EDD8048" w14:textId="77777777" w:rsidTr="00722105">
        <w:tc>
          <w:tcPr>
            <w:tcW w:w="1659" w:type="dxa"/>
          </w:tcPr>
          <w:p w14:paraId="0A14F27E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双向匹配算法</w:t>
            </w:r>
          </w:p>
        </w:tc>
        <w:tc>
          <w:tcPr>
            <w:tcW w:w="1659" w:type="dxa"/>
          </w:tcPr>
          <w:p w14:paraId="60A78158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6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.256</w:t>
            </w:r>
          </w:p>
        </w:tc>
        <w:tc>
          <w:tcPr>
            <w:tcW w:w="1659" w:type="dxa"/>
          </w:tcPr>
          <w:p w14:paraId="151A084E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8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0.45%</w:t>
            </w:r>
          </w:p>
        </w:tc>
        <w:tc>
          <w:tcPr>
            <w:tcW w:w="1659" w:type="dxa"/>
          </w:tcPr>
          <w:p w14:paraId="22BD4B11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8.73%</w:t>
            </w:r>
          </w:p>
        </w:tc>
        <w:tc>
          <w:tcPr>
            <w:tcW w:w="1660" w:type="dxa"/>
          </w:tcPr>
          <w:p w14:paraId="52F57D87" w14:textId="77777777" w:rsidR="00CD182C" w:rsidRDefault="00CD182C" w:rsidP="00722105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9.58%</w:t>
            </w:r>
          </w:p>
        </w:tc>
      </w:tr>
      <w:tr w:rsidR="00CD182C" w14:paraId="3CC4BD5B" w14:textId="77777777" w:rsidTr="00722105">
        <w:tc>
          <w:tcPr>
            <w:tcW w:w="1659" w:type="dxa"/>
          </w:tcPr>
          <w:p w14:paraId="699E9F5E" w14:textId="5D5A96A4" w:rsidR="00CD182C" w:rsidRDefault="00CD182C" w:rsidP="00CD182C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基于统计分词</w:t>
            </w:r>
          </w:p>
        </w:tc>
        <w:tc>
          <w:tcPr>
            <w:tcW w:w="1659" w:type="dxa"/>
          </w:tcPr>
          <w:p w14:paraId="0554C786" w14:textId="7751F262" w:rsidR="00CD182C" w:rsidRDefault="00CD182C" w:rsidP="00CD182C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2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.145</w:t>
            </w:r>
          </w:p>
        </w:tc>
        <w:tc>
          <w:tcPr>
            <w:tcW w:w="1659" w:type="dxa"/>
          </w:tcPr>
          <w:p w14:paraId="20770226" w14:textId="1DCC8D85" w:rsidR="00CD182C" w:rsidRDefault="00CD182C" w:rsidP="00CD182C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8.43%</w:t>
            </w:r>
          </w:p>
        </w:tc>
        <w:tc>
          <w:tcPr>
            <w:tcW w:w="1659" w:type="dxa"/>
          </w:tcPr>
          <w:p w14:paraId="109A3490" w14:textId="4B5DDACB" w:rsidR="00CD182C" w:rsidRDefault="00CD182C" w:rsidP="00CD182C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6.88%</w:t>
            </w:r>
          </w:p>
        </w:tc>
        <w:tc>
          <w:tcPr>
            <w:tcW w:w="1660" w:type="dxa"/>
          </w:tcPr>
          <w:p w14:paraId="06DF3A1A" w14:textId="6A9F6F6A" w:rsidR="00CD182C" w:rsidRDefault="00CD182C" w:rsidP="00CD182C">
            <w:pPr>
              <w:rPr>
                <w:rFonts w:ascii="Arial" w:eastAsia="宋体" w:hAnsi="Arial" w:cs="Arial"/>
                <w:color w:val="545251"/>
                <w:kern w:val="0"/>
                <w:sz w:val="24"/>
              </w:rPr>
            </w:pPr>
            <w:r>
              <w:rPr>
                <w:rFonts w:ascii="Arial" w:eastAsia="宋体" w:hAnsi="Arial" w:cs="Arial" w:hint="eastAsia"/>
                <w:color w:val="545251"/>
                <w:kern w:val="0"/>
                <w:sz w:val="24"/>
              </w:rPr>
              <w:t>7</w:t>
            </w:r>
            <w:r>
              <w:rPr>
                <w:rFonts w:ascii="Arial" w:eastAsia="宋体" w:hAnsi="Arial" w:cs="Arial"/>
                <w:color w:val="545251"/>
                <w:kern w:val="0"/>
                <w:sz w:val="24"/>
              </w:rPr>
              <w:t>7.65%</w:t>
            </w:r>
          </w:p>
        </w:tc>
      </w:tr>
    </w:tbl>
    <w:p w14:paraId="7BBBC4BB" w14:textId="01823544" w:rsidR="00CD182C" w:rsidRDefault="00CD182C" w:rsidP="00CD182C">
      <w:pPr>
        <w:rPr>
          <w:sz w:val="24"/>
          <w:szCs w:val="32"/>
        </w:rPr>
      </w:pPr>
    </w:p>
    <w:p w14:paraId="53F68A92" w14:textId="342EED97" w:rsidR="00CD182C" w:rsidRPr="009F7364" w:rsidRDefault="00CD182C" w:rsidP="00CD182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将之前的表统计起来即可</w:t>
      </w:r>
    </w:p>
    <w:p w14:paraId="38E84FD9" w14:textId="6B57E062" w:rsidR="00923193" w:rsidRDefault="00923193" w:rsidP="00923193">
      <w:pPr>
        <w:pStyle w:val="5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 w:hint="eastAsia"/>
          <w:b w:val="0"/>
          <w:bCs w:val="0"/>
          <w:sz w:val="35"/>
          <w:szCs w:val="35"/>
        </w:rPr>
        <w:t>5</w:t>
      </w:r>
      <w:r>
        <w:rPr>
          <w:rFonts w:ascii="Arial" w:hAnsi="Arial" w:cs="Arial"/>
          <w:b w:val="0"/>
          <w:bCs w:val="0"/>
          <w:sz w:val="35"/>
          <w:szCs w:val="35"/>
        </w:rPr>
        <w:t xml:space="preserve">. </w:t>
      </w:r>
      <w:r>
        <w:rPr>
          <w:rFonts w:ascii="Arial" w:hAnsi="Arial" w:cs="Arial" w:hint="eastAsia"/>
          <w:b w:val="0"/>
          <w:bCs w:val="0"/>
          <w:sz w:val="35"/>
          <w:szCs w:val="35"/>
        </w:rPr>
        <w:t>词性标注方法：</w:t>
      </w:r>
    </w:p>
    <w:p w14:paraId="2548076A" w14:textId="6FE71B9B" w:rsidR="00155801" w:rsidRPr="00155801" w:rsidRDefault="00155801" w:rsidP="00155801">
      <w:pPr>
        <w:rPr>
          <w:b/>
          <w:bCs/>
          <w:sz w:val="24"/>
          <w:szCs w:val="32"/>
        </w:rPr>
      </w:pPr>
      <w:r w:rsidRPr="00155801">
        <w:rPr>
          <w:rFonts w:hint="eastAsia"/>
          <w:b/>
          <w:bCs/>
          <w:sz w:val="24"/>
          <w:szCs w:val="32"/>
        </w:rPr>
        <w:t>①</w:t>
      </w:r>
      <w:r w:rsidRPr="00155801">
        <w:rPr>
          <w:rFonts w:hint="eastAsia"/>
          <w:b/>
          <w:bCs/>
          <w:sz w:val="24"/>
          <w:szCs w:val="32"/>
        </w:rPr>
        <w:t xml:space="preserve"> </w:t>
      </w:r>
      <w:r w:rsidRPr="00155801">
        <w:rPr>
          <w:rFonts w:hint="eastAsia"/>
          <w:b/>
          <w:bCs/>
          <w:sz w:val="24"/>
          <w:szCs w:val="32"/>
        </w:rPr>
        <w:t>程序结构：</w:t>
      </w:r>
    </w:p>
    <w:p w14:paraId="101AE9E5" w14:textId="3F40B94D" w:rsidR="00155801" w:rsidRDefault="00375383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定义类</w:t>
      </w:r>
      <w:r>
        <w:rPr>
          <w:rFonts w:hint="eastAsia"/>
          <w:sz w:val="24"/>
          <w:szCs w:val="32"/>
        </w:rPr>
        <w:t>class</w:t>
      </w:r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</w:t>
      </w:r>
      <w:r>
        <w:rPr>
          <w:rFonts w:hint="eastAsia"/>
          <w:sz w:val="24"/>
          <w:szCs w:val="32"/>
        </w:rPr>
        <w:t>mm</w:t>
      </w:r>
      <w:r>
        <w:rPr>
          <w:sz w:val="24"/>
          <w:szCs w:val="32"/>
        </w:rPr>
        <w:t>P</w:t>
      </w:r>
      <w:r>
        <w:rPr>
          <w:rFonts w:hint="eastAsia"/>
          <w:sz w:val="24"/>
          <w:szCs w:val="32"/>
        </w:rPr>
        <w:t>ostag</w:t>
      </w:r>
      <w:proofErr w:type="spellEnd"/>
      <w:r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 xml:space="preserve">) </w:t>
      </w:r>
      <w:r>
        <w:rPr>
          <w:rFonts w:hint="eastAsia"/>
          <w:sz w:val="24"/>
          <w:szCs w:val="32"/>
        </w:rPr>
        <w:t>，用隐马尔可夫模型来</w:t>
      </w:r>
      <w:proofErr w:type="gramStart"/>
      <w:r>
        <w:rPr>
          <w:rFonts w:hint="eastAsia"/>
          <w:sz w:val="24"/>
          <w:szCs w:val="32"/>
        </w:rPr>
        <w:t>做词</w:t>
      </w:r>
      <w:proofErr w:type="gramEnd"/>
      <w:r>
        <w:rPr>
          <w:rFonts w:hint="eastAsia"/>
          <w:sz w:val="24"/>
          <w:szCs w:val="32"/>
        </w:rPr>
        <w:t>性标注的类，包含有以下几个函数：</w:t>
      </w:r>
    </w:p>
    <w:p w14:paraId="3111A0C1" w14:textId="074E2B17" w:rsidR="00375383" w:rsidRDefault="00375383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下面是初始化类的函数</w:t>
      </w:r>
    </w:p>
    <w:p w14:paraId="79235032" w14:textId="77777777" w:rsidR="00375383" w:rsidRPr="00375383" w:rsidRDefault="00375383" w:rsidP="0037538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5383">
        <w:rPr>
          <w:rFonts w:ascii="Consolas" w:eastAsia="宋体" w:hAnsi="Consolas" w:cs="宋体"/>
          <w:color w:val="4078F2"/>
          <w:kern w:val="0"/>
          <w:szCs w:val="21"/>
        </w:rPr>
        <w:t>__</w:t>
      </w:r>
      <w:proofErr w:type="spellStart"/>
      <w:r w:rsidRPr="00375383">
        <w:rPr>
          <w:rFonts w:ascii="Consolas" w:eastAsia="宋体" w:hAnsi="Consolas" w:cs="宋体"/>
          <w:color w:val="4078F2"/>
          <w:kern w:val="0"/>
          <w:szCs w:val="21"/>
        </w:rPr>
        <w:t>init</w:t>
      </w:r>
      <w:proofErr w:type="spellEnd"/>
      <w:r w:rsidRPr="00375383">
        <w:rPr>
          <w:rFonts w:ascii="Consolas" w:eastAsia="宋体" w:hAnsi="Consolas" w:cs="宋体"/>
          <w:color w:val="4078F2"/>
          <w:kern w:val="0"/>
          <w:szCs w:val="21"/>
        </w:rPr>
        <w:t>__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5AC88779" w14:textId="77777777" w:rsidR="00375383" w:rsidRPr="00375383" w:rsidRDefault="00375383" w:rsidP="0037538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37538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.trans_prop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= {}</w:t>
      </w:r>
      <w:r w:rsidRPr="0037538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75383">
        <w:rPr>
          <w:rFonts w:ascii="Consolas" w:eastAsia="宋体" w:hAnsi="Consolas" w:cs="宋体"/>
          <w:i/>
          <w:iCs/>
          <w:color w:val="A0A1A7"/>
          <w:kern w:val="0"/>
          <w:szCs w:val="21"/>
        </w:rPr>
        <w:t>转移概率矩阵</w:t>
      </w:r>
    </w:p>
    <w:p w14:paraId="5A0209CB" w14:textId="77777777" w:rsidR="00375383" w:rsidRPr="00375383" w:rsidRDefault="00375383" w:rsidP="0037538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37538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.emit_prop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= {}</w:t>
      </w:r>
      <w:r w:rsidRPr="0037538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75383">
        <w:rPr>
          <w:rFonts w:ascii="Consolas" w:eastAsia="宋体" w:hAnsi="Consolas" w:cs="宋体"/>
          <w:i/>
          <w:iCs/>
          <w:color w:val="A0A1A7"/>
          <w:kern w:val="0"/>
          <w:szCs w:val="21"/>
        </w:rPr>
        <w:t>发射概率矩阵</w:t>
      </w:r>
    </w:p>
    <w:p w14:paraId="1B3E8C9C" w14:textId="77777777" w:rsidR="00375383" w:rsidRPr="00375383" w:rsidRDefault="00375383" w:rsidP="0037538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37538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.start_prop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= {}</w:t>
      </w:r>
      <w:r w:rsidRPr="0037538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75383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初始状态矩阵</w:t>
      </w:r>
    </w:p>
    <w:p w14:paraId="49A50AAC" w14:textId="77777777" w:rsidR="00375383" w:rsidRPr="00375383" w:rsidRDefault="00375383" w:rsidP="0037538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.poslist</w:t>
      </w:r>
      <w:proofErr w:type="spellEnd"/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5B9745B2" w14:textId="77777777" w:rsidR="00375383" w:rsidRPr="00375383" w:rsidRDefault="00375383" w:rsidP="0037538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.trans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_sum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= {}</w:t>
      </w:r>
    </w:p>
    <w:p w14:paraId="55599601" w14:textId="77777777" w:rsidR="00375383" w:rsidRPr="00375383" w:rsidRDefault="00375383" w:rsidP="0037538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_sum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= {}</w:t>
      </w:r>
    </w:p>
    <w:p w14:paraId="14E6C331" w14:textId="1E3191FD" w:rsidR="00375383" w:rsidRDefault="00375383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下面是更新转移概率矩阵的函数：</w:t>
      </w:r>
    </w:p>
    <w:p w14:paraId="159DAA12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5383">
        <w:rPr>
          <w:rFonts w:ascii="Consolas" w:eastAsia="宋体" w:hAnsi="Consolas" w:cs="宋体"/>
          <w:color w:val="4078F2"/>
          <w:kern w:val="0"/>
          <w:szCs w:val="21"/>
        </w:rPr>
        <w:t>__</w:t>
      </w:r>
      <w:proofErr w:type="spellStart"/>
      <w:r w:rsidRPr="00375383">
        <w:rPr>
          <w:rFonts w:ascii="Consolas" w:eastAsia="宋体" w:hAnsi="Consolas" w:cs="宋体"/>
          <w:color w:val="4078F2"/>
          <w:kern w:val="0"/>
          <w:szCs w:val="21"/>
        </w:rPr>
        <w:t>upd_</w:t>
      </w:r>
      <w:proofErr w:type="gramStart"/>
      <w:r w:rsidRPr="00375383">
        <w:rPr>
          <w:rFonts w:ascii="Consolas" w:eastAsia="宋体" w:hAnsi="Consolas" w:cs="宋体"/>
          <w:color w:val="4078F2"/>
          <w:kern w:val="0"/>
          <w:szCs w:val="21"/>
        </w:rPr>
        <w:t>trans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self, 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curpos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nxtpos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5C923547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50A14F"/>
          <w:kern w:val="0"/>
          <w:szCs w:val="21"/>
        </w:rPr>
        <w:t>"""</w:t>
      </w:r>
      <w:r w:rsidRPr="00375383">
        <w:rPr>
          <w:rFonts w:ascii="Consolas" w:eastAsia="宋体" w:hAnsi="Consolas" w:cs="宋体"/>
          <w:color w:val="50A14F"/>
          <w:kern w:val="0"/>
          <w:szCs w:val="21"/>
        </w:rPr>
        <w:t>更新转移概率矩阵</w:t>
      </w:r>
    </w:p>
    <w:p w14:paraId="7012BC3B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输入：</w:t>
      </w:r>
    </w:p>
    <w:p w14:paraId="19CC22AA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curpos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(string): 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当前词性</w:t>
      </w:r>
    </w:p>
    <w:p w14:paraId="475A97B8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nxtpos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(string): 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下一词性</w:t>
      </w:r>
    </w:p>
    <w:p w14:paraId="797B3E04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"""</w:t>
      </w:r>
    </w:p>
    <w:p w14:paraId="080706EF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curpos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self.trans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0A1AC75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nxtpos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self.trans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curpos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]:</w:t>
      </w:r>
    </w:p>
    <w:p w14:paraId="2561CFBC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self.trans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curpos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][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nxtpos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] += </w:t>
      </w:r>
      <w:r w:rsidRPr="00375383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346B20DC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CD86F4B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self.trans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curpos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][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nxtpos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] = </w:t>
      </w:r>
      <w:r w:rsidRPr="00375383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66323BC7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302C2F97" w14:textId="77777777" w:rsidR="00375383" w:rsidRPr="00375383" w:rsidRDefault="00375383" w:rsidP="0037538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self.trans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curpos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] = {</w:t>
      </w:r>
      <w:proofErr w:type="spellStart"/>
      <w:r w:rsidRPr="00375383">
        <w:rPr>
          <w:rFonts w:ascii="Consolas" w:eastAsia="宋体" w:hAnsi="Consolas" w:cs="宋体"/>
          <w:color w:val="5C5C5C"/>
          <w:kern w:val="0"/>
          <w:szCs w:val="21"/>
        </w:rPr>
        <w:t>nxtpos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375383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6EBA5F70" w14:textId="7A8475F2" w:rsidR="00375383" w:rsidRDefault="00375383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下面是更新发射概率矩阵的函数：</w:t>
      </w:r>
    </w:p>
    <w:p w14:paraId="2F4302B3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5383">
        <w:rPr>
          <w:rFonts w:ascii="Consolas" w:eastAsia="宋体" w:hAnsi="Consolas" w:cs="宋体"/>
          <w:color w:val="4078F2"/>
          <w:kern w:val="0"/>
          <w:szCs w:val="21"/>
        </w:rPr>
        <w:t>__</w:t>
      </w:r>
      <w:proofErr w:type="spellStart"/>
      <w:r w:rsidRPr="00375383">
        <w:rPr>
          <w:rFonts w:ascii="Consolas" w:eastAsia="宋体" w:hAnsi="Consolas" w:cs="宋体"/>
          <w:color w:val="4078F2"/>
          <w:kern w:val="0"/>
          <w:szCs w:val="21"/>
        </w:rPr>
        <w:t>upd_</w:t>
      </w:r>
      <w:proofErr w:type="gramStart"/>
      <w:r w:rsidRPr="00375383">
        <w:rPr>
          <w:rFonts w:ascii="Consolas" w:eastAsia="宋体" w:hAnsi="Consolas" w:cs="宋体"/>
          <w:color w:val="4078F2"/>
          <w:kern w:val="0"/>
          <w:szCs w:val="21"/>
        </w:rPr>
        <w:t>emit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self, pos, word):</w:t>
      </w:r>
    </w:p>
    <w:p w14:paraId="38CB64B2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50A14F"/>
          <w:kern w:val="0"/>
          <w:szCs w:val="21"/>
        </w:rPr>
        <w:t>"""</w:t>
      </w:r>
      <w:r w:rsidRPr="00375383">
        <w:rPr>
          <w:rFonts w:ascii="Consolas" w:eastAsia="宋体" w:hAnsi="Consolas" w:cs="宋体"/>
          <w:color w:val="50A14F"/>
          <w:kern w:val="0"/>
          <w:szCs w:val="21"/>
        </w:rPr>
        <w:t>更新发射概率矩阵</w:t>
      </w:r>
    </w:p>
    <w:p w14:paraId="6DE2C811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输入：</w:t>
      </w:r>
    </w:p>
    <w:p w14:paraId="3022385A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pos (string): 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词性</w:t>
      </w:r>
    </w:p>
    <w:p w14:paraId="2BD8980F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word (string): 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词语</w:t>
      </w:r>
    </w:p>
    <w:p w14:paraId="2F4E363E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"""</w:t>
      </w:r>
    </w:p>
    <w:p w14:paraId="6683A43D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pos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self.emit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340AF72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word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self.emit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[pos]:</w:t>
      </w:r>
    </w:p>
    <w:p w14:paraId="439788D9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self.emit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[pos][word] += </w:t>
      </w:r>
      <w:r w:rsidRPr="00375383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2769BDE8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EA7354A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self.emit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[pos][word] = </w:t>
      </w:r>
      <w:r w:rsidRPr="00375383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0FB420B7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C57D53D" w14:textId="77777777" w:rsidR="00375383" w:rsidRPr="00375383" w:rsidRDefault="00375383" w:rsidP="0037538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self.emit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[pos] = {word: </w:t>
      </w:r>
      <w:r w:rsidRPr="00375383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46ADB23C" w14:textId="5F5E2798" w:rsidR="00375383" w:rsidRDefault="00375383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下面是更新初始状态矩阵的函数：</w:t>
      </w:r>
    </w:p>
    <w:p w14:paraId="3A21CDA2" w14:textId="3DDA8A68" w:rsidR="00375383" w:rsidRDefault="00375383" w:rsidP="00375383">
      <w:pPr>
        <w:ind w:firstLineChars="200" w:firstLine="480"/>
        <w:rPr>
          <w:sz w:val="24"/>
          <w:szCs w:val="32"/>
        </w:rPr>
      </w:pPr>
    </w:p>
    <w:p w14:paraId="17251EF9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5383">
        <w:rPr>
          <w:rFonts w:ascii="Consolas" w:eastAsia="宋体" w:hAnsi="Consolas" w:cs="宋体"/>
          <w:color w:val="4078F2"/>
          <w:kern w:val="0"/>
          <w:szCs w:val="21"/>
        </w:rPr>
        <w:t>__</w:t>
      </w:r>
      <w:proofErr w:type="spellStart"/>
      <w:r w:rsidRPr="00375383">
        <w:rPr>
          <w:rFonts w:ascii="Consolas" w:eastAsia="宋体" w:hAnsi="Consolas" w:cs="宋体"/>
          <w:color w:val="4078F2"/>
          <w:kern w:val="0"/>
          <w:szCs w:val="21"/>
        </w:rPr>
        <w:t>upd_</w:t>
      </w:r>
      <w:proofErr w:type="gramStart"/>
      <w:r w:rsidRPr="00375383">
        <w:rPr>
          <w:rFonts w:ascii="Consolas" w:eastAsia="宋体" w:hAnsi="Consolas" w:cs="宋体"/>
          <w:color w:val="4078F2"/>
          <w:kern w:val="0"/>
          <w:szCs w:val="21"/>
        </w:rPr>
        <w:t>start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self, pos):</w:t>
      </w:r>
    </w:p>
    <w:p w14:paraId="0621E644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50A14F"/>
          <w:kern w:val="0"/>
          <w:szCs w:val="21"/>
        </w:rPr>
        <w:t>"""</w:t>
      </w:r>
      <w:r w:rsidRPr="00375383">
        <w:rPr>
          <w:rFonts w:ascii="Consolas" w:eastAsia="宋体" w:hAnsi="Consolas" w:cs="宋体"/>
          <w:color w:val="50A14F"/>
          <w:kern w:val="0"/>
          <w:szCs w:val="21"/>
        </w:rPr>
        <w:t>更新初始状态矩阵</w:t>
      </w:r>
    </w:p>
    <w:p w14:paraId="5D8B6DD5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输入：</w:t>
      </w:r>
    </w:p>
    <w:p w14:paraId="490167E2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pos (string): 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初始词语的词性</w:t>
      </w:r>
    </w:p>
    <w:p w14:paraId="55FB2B55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"""</w:t>
      </w:r>
    </w:p>
    <w:p w14:paraId="1FBA3ABE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pos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self.start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66C3CDA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self.start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[pos] += </w:t>
      </w:r>
      <w:r w:rsidRPr="00375383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41674904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375383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37538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326905C8" w14:textId="77777777" w:rsidR="00375383" w:rsidRPr="00375383" w:rsidRDefault="00375383" w:rsidP="0037538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38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375383">
        <w:rPr>
          <w:rFonts w:ascii="Consolas" w:eastAsia="宋体" w:hAnsi="Consolas" w:cs="宋体"/>
          <w:color w:val="5C5C5C"/>
          <w:kern w:val="0"/>
          <w:szCs w:val="21"/>
        </w:rPr>
        <w:t>self.start</w:t>
      </w:r>
      <w:proofErr w:type="gramEnd"/>
      <w:r w:rsidRPr="00375383">
        <w:rPr>
          <w:rFonts w:ascii="Consolas" w:eastAsia="宋体" w:hAnsi="Consolas" w:cs="宋体"/>
          <w:color w:val="5C5C5C"/>
          <w:kern w:val="0"/>
          <w:szCs w:val="21"/>
        </w:rPr>
        <w:t>_prop</w:t>
      </w:r>
      <w:proofErr w:type="spellEnd"/>
      <w:r w:rsidRPr="00375383">
        <w:rPr>
          <w:rFonts w:ascii="Consolas" w:eastAsia="宋体" w:hAnsi="Consolas" w:cs="宋体"/>
          <w:color w:val="5C5C5C"/>
          <w:kern w:val="0"/>
          <w:szCs w:val="21"/>
        </w:rPr>
        <w:t>[pos] = </w:t>
      </w:r>
      <w:r w:rsidRPr="00375383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03FC875C" w14:textId="799A4CA4" w:rsidR="00375383" w:rsidRDefault="00375383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下面是训练</w:t>
      </w:r>
      <w:r>
        <w:rPr>
          <w:rFonts w:hint="eastAsia"/>
          <w:sz w:val="24"/>
          <w:szCs w:val="32"/>
        </w:rPr>
        <w:t>hmm</w:t>
      </w:r>
      <w:r>
        <w:rPr>
          <w:rFonts w:hint="eastAsia"/>
          <w:sz w:val="24"/>
          <w:szCs w:val="32"/>
        </w:rPr>
        <w:t>模型的函数，通过训练集球的转移矩阵、发射矩阵和初始状态矩阵：</w:t>
      </w:r>
    </w:p>
    <w:p w14:paraId="2B437E31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F64EA7">
        <w:rPr>
          <w:rFonts w:ascii="Consolas" w:eastAsia="宋体" w:hAnsi="Consolas" w:cs="宋体"/>
          <w:color w:val="4078F2"/>
          <w:kern w:val="0"/>
          <w:szCs w:val="21"/>
        </w:rPr>
        <w:t>train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data_path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574CE103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"""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训练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 hmm 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模型、求得转移矩阵、发射矩阵、初始状态矩阵</w:t>
      </w:r>
    </w:p>
    <w:p w14:paraId="3B61074F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输入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46225AA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data_path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 (string): 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训练数据文件的地址</w:t>
      </w:r>
    </w:p>
    <w:p w14:paraId="144B9492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"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""</w:t>
      </w:r>
    </w:p>
    <w:p w14:paraId="328F6627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f = </w:t>
      </w:r>
      <w:proofErr w:type="gramStart"/>
      <w:r w:rsidRPr="00F64EA7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data_path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'r'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24EBA16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line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F64EA7">
        <w:rPr>
          <w:rFonts w:ascii="Consolas" w:eastAsia="宋体" w:hAnsi="Consolas" w:cs="宋体"/>
          <w:color w:val="5C5C5C"/>
          <w:kern w:val="0"/>
          <w:szCs w:val="21"/>
        </w:rPr>
        <w:t>f.readlines</w:t>
      </w:r>
      <w:proofErr w:type="spellEnd"/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():</w:t>
      </w:r>
    </w:p>
    <w:p w14:paraId="6145C89D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line = </w:t>
      </w:r>
      <w:proofErr w:type="spellStart"/>
      <w:proofErr w:type="gramStart"/>
      <w:r w:rsidRPr="00F64EA7">
        <w:rPr>
          <w:rFonts w:ascii="Consolas" w:eastAsia="宋体" w:hAnsi="Consolas" w:cs="宋体"/>
          <w:color w:val="5C5C5C"/>
          <w:kern w:val="0"/>
          <w:szCs w:val="21"/>
        </w:rPr>
        <w:t>line.strip</w:t>
      </w:r>
      <w:proofErr w:type="spellEnd"/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().split()</w:t>
      </w:r>
    </w:p>
    <w:p w14:paraId="4D2E1B15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统计初始状态的概率</w:t>
      </w:r>
    </w:p>
    <w:p w14:paraId="7CD1CB9E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._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_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upd_start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(line[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].split(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'/'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)[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])</w:t>
      </w:r>
    </w:p>
    <w:p w14:paraId="177D682F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统计转移概率、发射概率</w:t>
      </w:r>
    </w:p>
    <w:p w14:paraId="4112893F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range(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(line) - 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7F281C3C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._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_upd_emit(line[i].split(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'/'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)[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], line[i].split(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'/'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)[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])</w:t>
      </w:r>
    </w:p>
    <w:p w14:paraId="40D02EA5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._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_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upd_trans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(line[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].split(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'/'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)[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],</w:t>
      </w:r>
    </w:p>
    <w:p w14:paraId="0D9A4BBB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     </w:t>
      </w:r>
      <w:proofErr w:type="gramStart"/>
      <w:r w:rsidRPr="00F64EA7">
        <w:rPr>
          <w:rFonts w:ascii="Consolas" w:eastAsia="宋体" w:hAnsi="Consolas" w:cs="宋体"/>
          <w:color w:val="5C5C5C"/>
          <w:kern w:val="0"/>
          <w:szCs w:val="21"/>
        </w:rPr>
        <w:t>line[</w:t>
      </w:r>
      <w:proofErr w:type="spellStart"/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].split(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'/'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)[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])</w:t>
      </w:r>
    </w:p>
    <w:p w14:paraId="73580BF6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(line) - 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13CFE411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._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_upd_emit(line[i].split(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'/'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)[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], line[i].split(</w:t>
      </w:r>
      <w:r w:rsidRPr="00F64EA7">
        <w:rPr>
          <w:rFonts w:ascii="Consolas" w:eastAsia="宋体" w:hAnsi="Consolas" w:cs="宋体"/>
          <w:color w:val="50A14F"/>
          <w:kern w:val="0"/>
          <w:szCs w:val="21"/>
        </w:rPr>
        <w:t>'/'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)[</w:t>
      </w:r>
      <w:r w:rsidRPr="00F64EA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])</w:t>
      </w:r>
    </w:p>
    <w:p w14:paraId="296D11DB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F64EA7">
        <w:rPr>
          <w:rFonts w:ascii="Consolas" w:eastAsia="宋体" w:hAnsi="Consolas" w:cs="宋体"/>
          <w:color w:val="5C5C5C"/>
          <w:kern w:val="0"/>
          <w:szCs w:val="21"/>
        </w:rPr>
        <w:t>f.close</w:t>
      </w:r>
      <w:proofErr w:type="spellEnd"/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5852C271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记录所有的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 pos</w:t>
      </w:r>
    </w:p>
    <w:p w14:paraId="79FA589E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.poslist</w:t>
      </w:r>
      <w:proofErr w:type="spellEnd"/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 = list(</w:t>
      </w:r>
      <w:proofErr w:type="spell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.emit_prop.keys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())</w:t>
      </w:r>
    </w:p>
    <w:p w14:paraId="14269100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.poslist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.sort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26955A2F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统计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 trans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、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emit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矩阵中各个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 pos </w:t>
      </w:r>
      <w:r w:rsidRPr="00F64EA7">
        <w:rPr>
          <w:rFonts w:ascii="Consolas" w:eastAsia="宋体" w:hAnsi="Consolas" w:cs="宋体"/>
          <w:i/>
          <w:iCs/>
          <w:color w:val="A0A1A7"/>
          <w:kern w:val="0"/>
          <w:szCs w:val="21"/>
        </w:rPr>
        <w:t>的归一化分母</w:t>
      </w:r>
    </w:p>
    <w:p w14:paraId="4AB184DB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num_trans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 = [</w:t>
      </w:r>
    </w:p>
    <w:p w14:paraId="17429FDA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sum(</w:t>
      </w:r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.trans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_prop[key].values())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key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.trans_prop</w:t>
      </w:r>
    </w:p>
    <w:p w14:paraId="71FB1CF3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]</w:t>
      </w:r>
    </w:p>
    <w:p w14:paraId="49927D4E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.trans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_sum = dict(zip(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.trans_prop.keys(), num_trans))</w:t>
      </w:r>
    </w:p>
    <w:p w14:paraId="13DDE9E3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F64EA7">
        <w:rPr>
          <w:rFonts w:ascii="Consolas" w:eastAsia="宋体" w:hAnsi="Consolas" w:cs="宋体"/>
          <w:color w:val="5C5C5C"/>
          <w:kern w:val="0"/>
          <w:szCs w:val="21"/>
        </w:rPr>
        <w:t>num_emit</w:t>
      </w:r>
      <w:proofErr w:type="spellEnd"/>
      <w:r w:rsidRPr="00F64EA7">
        <w:rPr>
          <w:rFonts w:ascii="Consolas" w:eastAsia="宋体" w:hAnsi="Consolas" w:cs="宋体"/>
          <w:color w:val="5C5C5C"/>
          <w:kern w:val="0"/>
          <w:szCs w:val="21"/>
        </w:rPr>
        <w:t> = [</w:t>
      </w:r>
    </w:p>
    <w:p w14:paraId="4362670E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    sum(</w:t>
      </w:r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_prop[key].values())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key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.emit_prop</w:t>
      </w:r>
    </w:p>
    <w:p w14:paraId="311869C4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]</w:t>
      </w:r>
    </w:p>
    <w:p w14:paraId="109E4A57" w14:textId="77777777" w:rsidR="00F64EA7" w:rsidRPr="00F64EA7" w:rsidRDefault="00F64EA7" w:rsidP="00F64EA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4EA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F64EA7">
        <w:rPr>
          <w:rFonts w:ascii="Consolas" w:eastAsia="宋体" w:hAnsi="Consolas" w:cs="宋体"/>
          <w:color w:val="5C5C5C"/>
          <w:kern w:val="0"/>
          <w:szCs w:val="21"/>
        </w:rPr>
        <w:t>_sum = dict(zip(</w:t>
      </w:r>
      <w:r w:rsidRPr="00F64EA7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F64EA7">
        <w:rPr>
          <w:rFonts w:ascii="Consolas" w:eastAsia="宋体" w:hAnsi="Consolas" w:cs="宋体"/>
          <w:color w:val="5C5C5C"/>
          <w:kern w:val="0"/>
          <w:szCs w:val="21"/>
        </w:rPr>
        <w:t>.emit_prop.keys(), num_emit))</w:t>
      </w:r>
    </w:p>
    <w:p w14:paraId="2F7B17A8" w14:textId="4FA3686F" w:rsidR="00375383" w:rsidRDefault="00F64EA7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下面是通过维特比算法对已经分词好的结果进行词性标注预测，分词的要求为“</w:t>
      </w:r>
      <w:r>
        <w:rPr>
          <w:rFonts w:hint="eastAsia"/>
          <w:sz w:val="24"/>
          <w:szCs w:val="32"/>
        </w:rPr>
        <w:t>A</w:t>
      </w:r>
      <w:r>
        <w:rPr>
          <w:sz w:val="24"/>
          <w:szCs w:val="32"/>
        </w:rPr>
        <w:t xml:space="preserve"> B C D</w:t>
      </w:r>
      <w:r>
        <w:rPr>
          <w:rFonts w:hint="eastAsia"/>
          <w:sz w:val="24"/>
          <w:szCs w:val="32"/>
        </w:rPr>
        <w:t>”（每个</w:t>
      </w:r>
      <w:proofErr w:type="gramStart"/>
      <w:r>
        <w:rPr>
          <w:rFonts w:hint="eastAsia"/>
          <w:sz w:val="24"/>
          <w:szCs w:val="32"/>
        </w:rPr>
        <w:t>词通过</w:t>
      </w:r>
      <w:proofErr w:type="gramEnd"/>
      <w:r>
        <w:rPr>
          <w:rFonts w:hint="eastAsia"/>
          <w:sz w:val="24"/>
          <w:szCs w:val="32"/>
        </w:rPr>
        <w:t>空格分开）</w:t>
      </w:r>
    </w:p>
    <w:p w14:paraId="6AF61056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F65F9">
        <w:rPr>
          <w:rFonts w:ascii="Consolas" w:eastAsia="宋体" w:hAnsi="Consolas" w:cs="宋体"/>
          <w:color w:val="4078F2"/>
          <w:kern w:val="0"/>
          <w:szCs w:val="21"/>
        </w:rPr>
        <w:t>predict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, sentence):</w:t>
      </w:r>
    </w:p>
    <w:p w14:paraId="7CDD92FF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color w:val="50A14F"/>
          <w:kern w:val="0"/>
          <w:szCs w:val="21"/>
        </w:rPr>
        <w:t>"""Viterbi </w:t>
      </w:r>
      <w:r w:rsidRPr="004F65F9">
        <w:rPr>
          <w:rFonts w:ascii="Consolas" w:eastAsia="宋体" w:hAnsi="Consolas" w:cs="宋体"/>
          <w:color w:val="50A14F"/>
          <w:kern w:val="0"/>
          <w:szCs w:val="21"/>
        </w:rPr>
        <w:t>算法预测词性</w:t>
      </w:r>
    </w:p>
    <w:p w14:paraId="5B5D463C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输入：</w:t>
      </w:r>
    </w:p>
    <w:p w14:paraId="245C408B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sentence (string): 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分词后的句子（空格隔开）</w:t>
      </w:r>
    </w:p>
    <w:p w14:paraId="0224D8AF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返回值</w:t>
      </w:r>
    </w:p>
    <w:p w14:paraId="5A99704A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list: 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词性标注序列</w:t>
      </w:r>
    </w:p>
    <w:p w14:paraId="4B75A1FF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"</w:t>
      </w:r>
      <w:r w:rsidRPr="004F65F9">
        <w:rPr>
          <w:rFonts w:ascii="Consolas" w:eastAsia="宋体" w:hAnsi="Consolas" w:cs="宋体"/>
          <w:color w:val="50A14F"/>
          <w:kern w:val="0"/>
          <w:szCs w:val="21"/>
        </w:rPr>
        <w:t>""</w:t>
      </w:r>
    </w:p>
    <w:p w14:paraId="7AD49FAE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sentence = </w:t>
      </w:r>
      <w:proofErr w:type="spellStart"/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sentence.strip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().split()</w:t>
      </w:r>
    </w:p>
    <w:p w14:paraId="49FED391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posnum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.poslist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007372B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dp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pd.DataFrame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(index=</w:t>
      </w:r>
      <w:proofErr w:type="spell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.poslist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FDC5020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path = </w:t>
      </w:r>
      <w:proofErr w:type="spellStart"/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pd.DataFrame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(index=</w:t>
      </w:r>
      <w:proofErr w:type="spell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.poslist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1FABDDC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proofErr w:type="spellStart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dp</w:t>
      </w:r>
      <w:proofErr w:type="spellEnd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矩阵（</w:t>
      </w:r>
      <w:proofErr w:type="spellStart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posnum</w:t>
      </w:r>
      <w:proofErr w:type="spellEnd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* </w:t>
      </w:r>
      <w:proofErr w:type="spellStart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wordsnum</w:t>
      </w:r>
      <w:proofErr w:type="spellEnd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存储每个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word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每个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pos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的最大概率）</w:t>
      </w:r>
    </w:p>
    <w:p w14:paraId="0B52596C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start = []</w:t>
      </w:r>
    </w:p>
    <w:p w14:paraId="713D3610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num_sentence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sum(</w:t>
      </w:r>
      <w:proofErr w:type="spellStart"/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.start</w:t>
      </w:r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_prop.values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()) +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posnum</w:t>
      </w:r>
      <w:proofErr w:type="spellEnd"/>
    </w:p>
    <w:p w14:paraId="544FECA0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pos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4F65F9">
        <w:rPr>
          <w:rFonts w:ascii="Consolas" w:eastAsia="宋体" w:hAnsi="Consolas" w:cs="宋体"/>
          <w:color w:val="4078F2"/>
          <w:kern w:val="0"/>
          <w:szCs w:val="21"/>
        </w:rPr>
        <w:t>poslist</w:t>
      </w:r>
      <w:proofErr w:type="spellEnd"/>
      <w:proofErr w:type="gramEnd"/>
      <w:r w:rsidRPr="004F65F9">
        <w:rPr>
          <w:rFonts w:ascii="Consolas" w:eastAsia="宋体" w:hAnsi="Consolas" w:cs="宋体"/>
          <w:color w:val="4078F2"/>
          <w:kern w:val="0"/>
          <w:szCs w:val="21"/>
        </w:rPr>
        <w:t>:</w:t>
      </w:r>
    </w:p>
    <w:p w14:paraId="1935AB8A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sta_pos = </w:t>
      </w:r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.start_prop.get(</w:t>
      </w:r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pos,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e-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) / num_sentence</w:t>
      </w:r>
    </w:p>
    <w:p w14:paraId="3B0298D0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sta_pos *= (</w:t>
      </w:r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_prop[pos].get(sentence[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],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e-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) /</w:t>
      </w:r>
    </w:p>
    <w:p w14:paraId="6DAD2892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proofErr w:type="spellStart"/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_sum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[pos])</w:t>
      </w:r>
    </w:p>
    <w:p w14:paraId="26FA4E0B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sta_pos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math.log(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sta_pos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B90D023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start.append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sta_pos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D8DCE3F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dp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gramEnd"/>
      <w:r w:rsidRPr="004F65F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] = start</w:t>
      </w:r>
    </w:p>
    <w:p w14:paraId="342E005C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path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矩阵</w:t>
      </w:r>
    </w:p>
    <w:p w14:paraId="63D0891C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path[</w:t>
      </w:r>
      <w:proofErr w:type="gramEnd"/>
      <w:r w:rsidRPr="004F65F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] = [</w:t>
      </w:r>
      <w:r w:rsidRPr="004F65F9">
        <w:rPr>
          <w:rFonts w:ascii="Consolas" w:eastAsia="宋体" w:hAnsi="Consolas" w:cs="宋体"/>
          <w:color w:val="50A14F"/>
          <w:kern w:val="0"/>
          <w:szCs w:val="21"/>
        </w:rPr>
        <w:t>'_start_'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] *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posnum</w:t>
      </w:r>
      <w:proofErr w:type="spellEnd"/>
    </w:p>
    <w:p w14:paraId="5228E025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递推</w:t>
      </w:r>
    </w:p>
    <w:p w14:paraId="052BD7A4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t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range(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(sentence)): 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句子中第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t </w:t>
      </w:r>
      <w:proofErr w:type="gramStart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个</w:t>
      </w:r>
      <w:proofErr w:type="gramEnd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词</w:t>
      </w:r>
    </w:p>
    <w:p w14:paraId="7DFC6D24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prob_pos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path_point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[], []</w:t>
      </w:r>
    </w:p>
    <w:p w14:paraId="57F3F19E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4F65F9">
        <w:rPr>
          <w:rFonts w:ascii="Consolas" w:eastAsia="宋体" w:hAnsi="Consolas" w:cs="宋体"/>
          <w:color w:val="4078F2"/>
          <w:kern w:val="0"/>
          <w:szCs w:val="21"/>
        </w:rPr>
        <w:t>poslist</w:t>
      </w:r>
      <w:proofErr w:type="spellEnd"/>
      <w:r w:rsidRPr="004F65F9">
        <w:rPr>
          <w:rFonts w:ascii="Consolas" w:eastAsia="宋体" w:hAnsi="Consolas" w:cs="宋体"/>
          <w:color w:val="4078F2"/>
          <w:kern w:val="0"/>
          <w:szCs w:val="21"/>
        </w:rPr>
        <w:t>: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spellStart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i</w:t>
      </w:r>
      <w:proofErr w:type="spellEnd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为</w:t>
      </w:r>
      <w:proofErr w:type="gramStart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当前词</w:t>
      </w:r>
      <w:proofErr w:type="gramEnd"/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的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pos</w:t>
      </w:r>
    </w:p>
    <w:p w14:paraId="448917D6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max_prob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last_point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float(</w:t>
      </w:r>
      <w:r w:rsidRPr="004F65F9">
        <w:rPr>
          <w:rFonts w:ascii="Consolas" w:eastAsia="宋体" w:hAnsi="Consolas" w:cs="宋体"/>
          <w:color w:val="50A14F"/>
          <w:kern w:val="0"/>
          <w:szCs w:val="21"/>
        </w:rPr>
        <w:t>'-inf'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4F65F9">
        <w:rPr>
          <w:rFonts w:ascii="Consolas" w:eastAsia="宋体" w:hAnsi="Consolas" w:cs="宋体"/>
          <w:color w:val="50A14F"/>
          <w:kern w:val="0"/>
          <w:szCs w:val="21"/>
        </w:rPr>
        <w:t>''</w:t>
      </w:r>
    </w:p>
    <w:p w14:paraId="5A6433A0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emit = math.log(</w:t>
      </w:r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.emit</w:t>
      </w:r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_prop[i].get(sentence[t],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e-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) /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.emit_sum[i])</w:t>
      </w:r>
    </w:p>
    <w:p w14:paraId="511D5485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j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4F65F9">
        <w:rPr>
          <w:rFonts w:ascii="Consolas" w:eastAsia="宋体" w:hAnsi="Consolas" w:cs="宋体"/>
          <w:color w:val="4078F2"/>
          <w:kern w:val="0"/>
          <w:szCs w:val="21"/>
        </w:rPr>
        <w:t>poslist</w:t>
      </w:r>
      <w:proofErr w:type="spellEnd"/>
      <w:r w:rsidRPr="004F65F9">
        <w:rPr>
          <w:rFonts w:ascii="Consolas" w:eastAsia="宋体" w:hAnsi="Consolas" w:cs="宋体"/>
          <w:color w:val="4078F2"/>
          <w:kern w:val="0"/>
          <w:szCs w:val="21"/>
        </w:rPr>
        <w:t>: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j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为上一次的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 pos</w:t>
      </w:r>
    </w:p>
    <w:p w14:paraId="6D405286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tmp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dp.loc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j, t -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] + emit</w:t>
      </w:r>
    </w:p>
    <w:p w14:paraId="57AAC136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tmp += math.log(</w:t>
      </w:r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.trans</w:t>
      </w:r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_prop[j].get(i,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e-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) /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.trans_sum[j])</w:t>
      </w:r>
    </w:p>
    <w:p w14:paraId="4CC30910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tmp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&gt; </w:t>
      </w:r>
      <w:proofErr w:type="spellStart"/>
      <w:r w:rsidRPr="004F65F9">
        <w:rPr>
          <w:rFonts w:ascii="Consolas" w:eastAsia="宋体" w:hAnsi="Consolas" w:cs="宋体"/>
          <w:color w:val="4078F2"/>
          <w:kern w:val="0"/>
          <w:szCs w:val="21"/>
        </w:rPr>
        <w:t>max_prob</w:t>
      </w:r>
      <w:proofErr w:type="spellEnd"/>
      <w:r w:rsidRPr="004F65F9">
        <w:rPr>
          <w:rFonts w:ascii="Consolas" w:eastAsia="宋体" w:hAnsi="Consolas" w:cs="宋体"/>
          <w:color w:val="4078F2"/>
          <w:kern w:val="0"/>
          <w:szCs w:val="21"/>
        </w:rPr>
        <w:t>:</w:t>
      </w:r>
    </w:p>
    <w:p w14:paraId="713F797C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max_prob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last_point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tmp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, j</w:t>
      </w:r>
    </w:p>
    <w:p w14:paraId="2B247F9C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prob_</w:t>
      </w:r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pos.append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max_prob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2405D5D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path_</w:t>
      </w:r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point.append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last_point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A4A7C85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dp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[t], path[t] =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prob_pos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path_point</w:t>
      </w:r>
      <w:proofErr w:type="spellEnd"/>
    </w:p>
    <w:p w14:paraId="4697DBF3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回溯</w:t>
      </w:r>
    </w:p>
    <w:p w14:paraId="4ADDC6C1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prob_list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list(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dp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(sentence) -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])</w:t>
      </w:r>
    </w:p>
    <w:p w14:paraId="391EACE9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cur_pos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4F65F9">
        <w:rPr>
          <w:rFonts w:ascii="Consolas" w:eastAsia="宋体" w:hAnsi="Consolas" w:cs="宋体"/>
          <w:color w:val="A626A4"/>
          <w:kern w:val="0"/>
          <w:szCs w:val="21"/>
        </w:rPr>
        <w:t>self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.poslist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prob_list.index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(max(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prob_list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))]</w:t>
      </w:r>
    </w:p>
    <w:p w14:paraId="68DC3578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path_que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62FC19BA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path_</w:t>
      </w:r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que.append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cur_pos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C73EC4D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range(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(sentence) -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, -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63D5038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cur_pos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path[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].loc</w:t>
      </w:r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cur_pos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793B2CC3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path_</w:t>
      </w:r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que.append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cur_pos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E312C6C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5F9">
        <w:rPr>
          <w:rFonts w:ascii="Consolas" w:eastAsia="宋体" w:hAnsi="Consolas" w:cs="宋体"/>
          <w:i/>
          <w:iCs/>
          <w:color w:val="A0A1A7"/>
          <w:kern w:val="0"/>
          <w:szCs w:val="21"/>
        </w:rPr>
        <w:t>返回结果</w:t>
      </w:r>
    </w:p>
    <w:p w14:paraId="6F82278A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postag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6F33C028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range(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(sentence)):</w:t>
      </w:r>
    </w:p>
    <w:p w14:paraId="2F5FB572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postag.append</w:t>
      </w:r>
      <w:proofErr w:type="spellEnd"/>
      <w:proofErr w:type="gramEnd"/>
      <w:r w:rsidRPr="004F65F9">
        <w:rPr>
          <w:rFonts w:ascii="Consolas" w:eastAsia="宋体" w:hAnsi="Consolas" w:cs="宋体"/>
          <w:color w:val="5C5C5C"/>
          <w:kern w:val="0"/>
          <w:szCs w:val="21"/>
        </w:rPr>
        <w:t>(sentence[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] + </w:t>
      </w:r>
      <w:r w:rsidRPr="004F65F9">
        <w:rPr>
          <w:rFonts w:ascii="Consolas" w:eastAsia="宋体" w:hAnsi="Consolas" w:cs="宋体"/>
          <w:color w:val="50A14F"/>
          <w:kern w:val="0"/>
          <w:szCs w:val="21"/>
        </w:rPr>
        <w:t>'/'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+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path_que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[-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F65F9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4F65F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])</w:t>
      </w:r>
    </w:p>
    <w:p w14:paraId="05C09415" w14:textId="77777777" w:rsidR="004F65F9" w:rsidRPr="004F65F9" w:rsidRDefault="004F65F9" w:rsidP="004F65F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65F9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F65F9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F65F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F65F9">
        <w:rPr>
          <w:rFonts w:ascii="Consolas" w:eastAsia="宋体" w:hAnsi="Consolas" w:cs="宋体"/>
          <w:color w:val="5C5C5C"/>
          <w:kern w:val="0"/>
          <w:szCs w:val="21"/>
        </w:rPr>
        <w:t>postag</w:t>
      </w:r>
      <w:proofErr w:type="spellEnd"/>
    </w:p>
    <w:p w14:paraId="5AC24368" w14:textId="77777777" w:rsidR="00674910" w:rsidRDefault="00674910" w:rsidP="00375383">
      <w:pPr>
        <w:ind w:firstLineChars="200" w:firstLine="482"/>
        <w:rPr>
          <w:b/>
          <w:bCs/>
          <w:sz w:val="24"/>
          <w:szCs w:val="32"/>
        </w:rPr>
      </w:pPr>
    </w:p>
    <w:p w14:paraId="4AEA3B2C" w14:textId="2D060388" w:rsidR="004F65F9" w:rsidRPr="004F65F9" w:rsidRDefault="004F65F9" w:rsidP="00375383">
      <w:pPr>
        <w:ind w:firstLineChars="200" w:firstLine="482"/>
        <w:rPr>
          <w:b/>
          <w:bCs/>
          <w:sz w:val="24"/>
          <w:szCs w:val="32"/>
        </w:rPr>
      </w:pPr>
      <w:r w:rsidRPr="004F65F9">
        <w:rPr>
          <w:rFonts w:hint="eastAsia"/>
          <w:b/>
          <w:bCs/>
          <w:sz w:val="24"/>
          <w:szCs w:val="32"/>
        </w:rPr>
        <w:t>②</w:t>
      </w:r>
      <w:r w:rsidRPr="004F65F9">
        <w:rPr>
          <w:rFonts w:hint="eastAsia"/>
          <w:b/>
          <w:bCs/>
          <w:sz w:val="24"/>
          <w:szCs w:val="32"/>
        </w:rPr>
        <w:t xml:space="preserve"> </w:t>
      </w:r>
      <w:r w:rsidRPr="004F65F9">
        <w:rPr>
          <w:rFonts w:hint="eastAsia"/>
          <w:b/>
          <w:bCs/>
          <w:sz w:val="24"/>
          <w:szCs w:val="32"/>
        </w:rPr>
        <w:t>算法设计：</w:t>
      </w:r>
    </w:p>
    <w:p w14:paraId="4DB21E4A" w14:textId="4B91BBEE" w:rsidR="004F65F9" w:rsidRDefault="004F65F9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实际上，仍然采用的是</w:t>
      </w:r>
      <w:r>
        <w:rPr>
          <w:rFonts w:hint="eastAsia"/>
          <w:sz w:val="24"/>
          <w:szCs w:val="32"/>
        </w:rPr>
        <w:t>H</w:t>
      </w:r>
      <w:r>
        <w:rPr>
          <w:sz w:val="24"/>
          <w:szCs w:val="32"/>
        </w:rPr>
        <w:t>MM</w:t>
      </w:r>
      <w:proofErr w:type="gramStart"/>
      <w:r>
        <w:rPr>
          <w:rFonts w:hint="eastAsia"/>
          <w:sz w:val="24"/>
          <w:szCs w:val="32"/>
        </w:rPr>
        <w:t>隐</w:t>
      </w:r>
      <w:proofErr w:type="gramEnd"/>
      <w:r>
        <w:rPr>
          <w:rFonts w:hint="eastAsia"/>
          <w:sz w:val="24"/>
          <w:szCs w:val="32"/>
        </w:rPr>
        <w:t>马尔可夫模型以及维特比算法来进行词性标注</w:t>
      </w:r>
      <w:r w:rsidR="00921C92">
        <w:rPr>
          <w:rFonts w:hint="eastAsia"/>
          <w:sz w:val="24"/>
          <w:szCs w:val="32"/>
        </w:rPr>
        <w:t>，与分词所采用的模型一样。</w:t>
      </w:r>
    </w:p>
    <w:p w14:paraId="30E38A01" w14:textId="36074994" w:rsidR="00921C92" w:rsidRDefault="00921C92" w:rsidP="0037538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然而词性标注问题关键在于消除某些具有多种词性的歧义。比如观测，既可以作为动词，又可以作为名词，而词性标注的关键就是消除这样的歧义。</w:t>
      </w:r>
    </w:p>
    <w:p w14:paraId="02AE744E" w14:textId="20820565" w:rsidR="008B48F6" w:rsidRDefault="00921C92" w:rsidP="008B48F6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即我们先通过</w:t>
      </w:r>
      <w:proofErr w:type="gramStart"/>
      <w:r>
        <w:rPr>
          <w:rFonts w:hint="eastAsia"/>
          <w:sz w:val="24"/>
          <w:szCs w:val="32"/>
        </w:rPr>
        <w:t>隐</w:t>
      </w:r>
      <w:proofErr w:type="gramEnd"/>
      <w:r>
        <w:rPr>
          <w:rFonts w:hint="eastAsia"/>
          <w:sz w:val="24"/>
          <w:szCs w:val="32"/>
        </w:rPr>
        <w:t>马尔可夫模型观察序列匹配最可能的系统确定隐藏的状态参数，训练生成形成模型参数</w:t>
      </w:r>
      <w:r w:rsidR="008B48F6">
        <w:rPr>
          <w:rFonts w:hint="eastAsia"/>
          <w:sz w:val="24"/>
          <w:szCs w:val="32"/>
        </w:rPr>
        <w:t>。根据输入句子输出此行序列，所以我们就将词性标记序列作为隐藏状态，把句子中的单词作为观测序列。通过训练语料库，确定状态转移矩阵、初始概率矩阵、发射概率矩阵，确定了隐藏状态（标记集）以及多个观测符号（词性）。之后，我们仍然通过维特比算法计算出最优的转移序列以及转移的概率，即最优的词性标注的路径，通过维特比算法来解码。</w:t>
      </w:r>
    </w:p>
    <w:p w14:paraId="3715BACD" w14:textId="64A25AA7" w:rsidR="008B48F6" w:rsidRDefault="008B48F6" w:rsidP="008B48F6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我们将人民日报语料库以</w:t>
      </w:r>
      <w:r>
        <w:rPr>
          <w:rFonts w:hint="eastAsia"/>
          <w:sz w:val="24"/>
          <w:szCs w:val="32"/>
        </w:rPr>
        <w:t>9</w:t>
      </w:r>
      <w:r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进行划分作为训练集和测试集，来进行测试和结果评测</w:t>
      </w:r>
      <w:r w:rsidR="002025B6">
        <w:rPr>
          <w:rFonts w:hint="eastAsia"/>
          <w:sz w:val="24"/>
          <w:szCs w:val="32"/>
        </w:rPr>
        <w:t>。</w:t>
      </w:r>
    </w:p>
    <w:p w14:paraId="463BB9C1" w14:textId="43B7A515" w:rsidR="008B48F6" w:rsidRDefault="002025B6" w:rsidP="008B48F6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同时，为了方便进行测评，我们通过将人民日报语料库中</w:t>
      </w:r>
      <w:proofErr w:type="gramStart"/>
      <w:r>
        <w:rPr>
          <w:rFonts w:hint="eastAsia"/>
          <w:sz w:val="24"/>
          <w:szCs w:val="32"/>
        </w:rPr>
        <w:t>筛出来</w:t>
      </w:r>
      <w:proofErr w:type="gramEnd"/>
      <w:r>
        <w:rPr>
          <w:rFonts w:hint="eastAsia"/>
          <w:sz w:val="24"/>
          <w:szCs w:val="32"/>
        </w:rPr>
        <w:t>的测试集，</w:t>
      </w:r>
      <w:r w:rsidR="00674910">
        <w:rPr>
          <w:sz w:val="24"/>
          <w:szCs w:val="32"/>
        </w:rPr>
        <w:t xml:space="preserve"> </w:t>
      </w:r>
      <w:r w:rsidR="00674910">
        <w:rPr>
          <w:rFonts w:hint="eastAsia"/>
          <w:sz w:val="24"/>
          <w:szCs w:val="32"/>
        </w:rPr>
        <w:t>去掉词性标注，作为测试集，将没有去掉词性标注的部分作为测试集的目标集。之后在进行评测时，直接对比</w:t>
      </w:r>
      <w:r w:rsidR="00674910">
        <w:rPr>
          <w:rFonts w:hint="eastAsia"/>
          <w:sz w:val="24"/>
          <w:szCs w:val="32"/>
        </w:rPr>
        <w:t xml:space="preserve"> </w:t>
      </w:r>
      <w:r w:rsidR="00674910">
        <w:rPr>
          <w:sz w:val="24"/>
          <w:szCs w:val="32"/>
        </w:rPr>
        <w:t>HMM</w:t>
      </w:r>
      <w:r w:rsidR="00674910">
        <w:rPr>
          <w:rFonts w:hint="eastAsia"/>
          <w:sz w:val="24"/>
          <w:szCs w:val="32"/>
        </w:rPr>
        <w:t>词性标注分词的结果</w:t>
      </w:r>
      <w:r w:rsidR="00674910">
        <w:rPr>
          <w:rFonts w:hint="eastAsia"/>
          <w:sz w:val="24"/>
          <w:szCs w:val="32"/>
        </w:rPr>
        <w:t xml:space="preserve"> </w:t>
      </w:r>
      <w:r w:rsidR="00674910">
        <w:rPr>
          <w:rFonts w:hint="eastAsia"/>
          <w:sz w:val="24"/>
          <w:szCs w:val="32"/>
        </w:rPr>
        <w:t>与</w:t>
      </w:r>
      <w:r w:rsidR="00674910">
        <w:rPr>
          <w:sz w:val="24"/>
          <w:szCs w:val="32"/>
        </w:rPr>
        <w:t xml:space="preserve"> </w:t>
      </w:r>
      <w:r w:rsidR="00674910">
        <w:rPr>
          <w:rFonts w:hint="eastAsia"/>
          <w:sz w:val="24"/>
          <w:szCs w:val="32"/>
        </w:rPr>
        <w:t>人民日报语料库中的标准分词结果进行评测。</w:t>
      </w:r>
    </w:p>
    <w:p w14:paraId="7744FF60" w14:textId="77777777" w:rsidR="00674910" w:rsidRDefault="00674910" w:rsidP="008B48F6">
      <w:pPr>
        <w:ind w:firstLineChars="200" w:firstLine="480"/>
        <w:rPr>
          <w:sz w:val="24"/>
          <w:szCs w:val="32"/>
        </w:rPr>
      </w:pPr>
    </w:p>
    <w:p w14:paraId="362D9D6D" w14:textId="543D4E6F" w:rsidR="008B48F6" w:rsidRPr="00D74463" w:rsidRDefault="008B48F6" w:rsidP="008B48F6">
      <w:pPr>
        <w:ind w:firstLineChars="200" w:firstLine="482"/>
        <w:rPr>
          <w:b/>
          <w:bCs/>
          <w:sz w:val="24"/>
          <w:szCs w:val="32"/>
        </w:rPr>
      </w:pPr>
      <w:r w:rsidRPr="00D74463">
        <w:rPr>
          <w:rFonts w:hint="eastAsia"/>
          <w:b/>
          <w:bCs/>
          <w:sz w:val="24"/>
          <w:szCs w:val="32"/>
        </w:rPr>
        <w:t>③</w:t>
      </w:r>
      <w:r w:rsidRPr="00D74463">
        <w:rPr>
          <w:rFonts w:hint="eastAsia"/>
          <w:b/>
          <w:bCs/>
          <w:sz w:val="24"/>
          <w:szCs w:val="32"/>
        </w:rPr>
        <w:t xml:space="preserve"> </w:t>
      </w:r>
      <w:r w:rsidRPr="00D74463">
        <w:rPr>
          <w:rFonts w:hint="eastAsia"/>
          <w:b/>
          <w:bCs/>
          <w:sz w:val="24"/>
          <w:szCs w:val="32"/>
        </w:rPr>
        <w:t>运行结果：</w:t>
      </w:r>
    </w:p>
    <w:p w14:paraId="4EF6D5FC" w14:textId="56748F96" w:rsidR="008B48F6" w:rsidRDefault="008B48F6" w:rsidP="008B48F6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词性标注的结果放在</w:t>
      </w:r>
      <w:r>
        <w:rPr>
          <w:rFonts w:hint="eastAsia"/>
          <w:sz w:val="24"/>
          <w:szCs w:val="32"/>
        </w:rPr>
        <w:t>data</w:t>
      </w:r>
      <w:r>
        <w:rPr>
          <w:sz w:val="24"/>
          <w:szCs w:val="32"/>
        </w:rPr>
        <w:t>\</w:t>
      </w:r>
      <w:proofErr w:type="spellStart"/>
      <w:r>
        <w:rPr>
          <w:sz w:val="24"/>
          <w:szCs w:val="32"/>
        </w:rPr>
        <w:t>postag_result</w:t>
      </w:r>
      <w:proofErr w:type="spellEnd"/>
      <w:r>
        <w:rPr>
          <w:sz w:val="24"/>
          <w:szCs w:val="32"/>
        </w:rPr>
        <w:t>\</w:t>
      </w:r>
      <w:r w:rsidR="00D74463">
        <w:rPr>
          <w:rFonts w:hint="eastAsia"/>
          <w:sz w:val="24"/>
          <w:szCs w:val="32"/>
        </w:rPr>
        <w:t>pos</w:t>
      </w:r>
      <w:r w:rsidR="00D74463">
        <w:rPr>
          <w:sz w:val="24"/>
          <w:szCs w:val="32"/>
        </w:rPr>
        <w:t>_</w:t>
      </w:r>
      <w:r>
        <w:rPr>
          <w:sz w:val="24"/>
          <w:szCs w:val="32"/>
        </w:rPr>
        <w:t>ans.txt</w:t>
      </w:r>
      <w:r>
        <w:rPr>
          <w:rFonts w:hint="eastAsia"/>
          <w:sz w:val="24"/>
          <w:szCs w:val="32"/>
        </w:rPr>
        <w:t>中，结果如下所示：</w:t>
      </w:r>
    </w:p>
    <w:p w14:paraId="6A0E8FC7" w14:textId="5EB1698D" w:rsidR="00D74463" w:rsidRPr="00D74463" w:rsidRDefault="00D74463" w:rsidP="00674910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D7446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DD1F0C5" wp14:editId="31AE8ACC">
            <wp:extent cx="3934101" cy="259842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81" cy="260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BAEA" w14:textId="50B55425" w:rsidR="00D74463" w:rsidRDefault="00D74463" w:rsidP="008B48F6">
      <w:pPr>
        <w:ind w:firstLineChars="200" w:firstLine="480"/>
        <w:rPr>
          <w:sz w:val="24"/>
          <w:szCs w:val="32"/>
        </w:rPr>
      </w:pPr>
    </w:p>
    <w:p w14:paraId="5769FA70" w14:textId="3E15E6FE" w:rsidR="00D74463" w:rsidRDefault="00D74463" w:rsidP="008B48F6">
      <w:pPr>
        <w:ind w:firstLineChars="200" w:firstLine="482"/>
        <w:rPr>
          <w:b/>
          <w:bCs/>
          <w:sz w:val="24"/>
          <w:szCs w:val="32"/>
        </w:rPr>
      </w:pPr>
      <w:r w:rsidRPr="00D74463">
        <w:rPr>
          <w:rFonts w:hint="eastAsia"/>
          <w:b/>
          <w:bCs/>
          <w:sz w:val="24"/>
          <w:szCs w:val="32"/>
        </w:rPr>
        <w:t>④</w:t>
      </w:r>
      <w:r w:rsidRPr="00D74463">
        <w:rPr>
          <w:b/>
          <w:bCs/>
          <w:sz w:val="24"/>
          <w:szCs w:val="32"/>
        </w:rPr>
        <w:t xml:space="preserve"> </w:t>
      </w:r>
      <w:r w:rsidRPr="00D74463">
        <w:rPr>
          <w:rFonts w:hint="eastAsia"/>
          <w:b/>
          <w:bCs/>
          <w:sz w:val="24"/>
          <w:szCs w:val="32"/>
        </w:rPr>
        <w:t>运行结果评测</w:t>
      </w:r>
      <w:r>
        <w:rPr>
          <w:rFonts w:hint="eastAsia"/>
          <w:b/>
          <w:bCs/>
          <w:sz w:val="24"/>
          <w:szCs w:val="32"/>
        </w:rPr>
        <w:t>：</w:t>
      </w:r>
    </w:p>
    <w:p w14:paraId="0DFE5136" w14:textId="77777777" w:rsidR="0095197F" w:rsidRDefault="0095197F" w:rsidP="0095197F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在词性标注时，我使用的是人民日报语料库的标准分词结果，所以测试集中标签总数等于预测的</w:t>
      </w:r>
      <w:proofErr w:type="gramStart"/>
      <w:r>
        <w:rPr>
          <w:rFonts w:hint="eastAsia"/>
          <w:sz w:val="24"/>
          <w:szCs w:val="32"/>
        </w:rPr>
        <w:t>的</w:t>
      </w:r>
      <w:proofErr w:type="gramEnd"/>
      <w:r>
        <w:rPr>
          <w:rFonts w:hint="eastAsia"/>
          <w:sz w:val="24"/>
          <w:szCs w:val="32"/>
        </w:rPr>
        <w:t>标签总数，所以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R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F1</w:t>
      </w:r>
      <w:r>
        <w:rPr>
          <w:rFonts w:hint="eastAsia"/>
          <w:sz w:val="24"/>
          <w:szCs w:val="32"/>
        </w:rPr>
        <w:t>均相等，退化为准确率，即：</w:t>
      </w:r>
    </w:p>
    <w:p w14:paraId="707E4953" w14:textId="77777777" w:rsidR="0095197F" w:rsidRPr="007D4510" w:rsidRDefault="0095197F" w:rsidP="0095197F">
      <w:pPr>
        <w:ind w:firstLineChars="200" w:firstLine="480"/>
        <w:rPr>
          <w:sz w:val="24"/>
          <w:szCs w:val="32"/>
        </w:rPr>
      </w:pPr>
      <m:oMathPara>
        <m:oMath>
          <m:r>
            <w:rPr>
              <w:rFonts w:ascii="Cambria Math" w:hAnsi="Cambria Math"/>
              <w:sz w:val="24"/>
              <w:szCs w:val="32"/>
            </w:rPr>
            <m:t>A</m:t>
          </m:r>
          <m:r>
            <w:rPr>
              <w:rFonts w:ascii="Cambria Math" w:hAnsi="Cambria Math" w:hint="eastAsia"/>
              <w:sz w:val="24"/>
              <w:szCs w:val="32"/>
            </w:rPr>
            <m:t>cc</m:t>
          </m:r>
          <m:r>
            <w:rPr>
              <w:rFonts w:ascii="Cambria Math" w:hAnsi="Cambria Math"/>
              <w:sz w:val="24"/>
              <w:szCs w:val="32"/>
            </w:rPr>
            <m:t>uracy=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32"/>
                </w:rPr>
                <m:t>预测正确的标签总数</m:t>
              </m:r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32"/>
                </w:rPr>
                <m:t>标签总数</m:t>
              </m:r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den>
          </m:f>
        </m:oMath>
      </m:oMathPara>
    </w:p>
    <w:p w14:paraId="694B6F6B" w14:textId="0373412A" w:rsidR="0095197F" w:rsidRPr="0095197F" w:rsidRDefault="0095197F" w:rsidP="0095197F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即选择</w:t>
      </w:r>
      <w:r>
        <w:rPr>
          <w:rFonts w:hint="eastAsia"/>
          <w:sz w:val="24"/>
          <w:szCs w:val="32"/>
        </w:rPr>
        <w:t>Accuracy</w:t>
      </w:r>
      <w:r>
        <w:rPr>
          <w:rFonts w:hint="eastAsia"/>
          <w:sz w:val="24"/>
          <w:szCs w:val="32"/>
        </w:rPr>
        <w:t>作为评价指标。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97"/>
        <w:gridCol w:w="2576"/>
        <w:gridCol w:w="2923"/>
      </w:tblGrid>
      <w:tr w:rsidR="00656C20" w14:paraId="477A38E0" w14:textId="77777777" w:rsidTr="00656C20">
        <w:tc>
          <w:tcPr>
            <w:tcW w:w="2797" w:type="dxa"/>
          </w:tcPr>
          <w:p w14:paraId="6B5EFC9B" w14:textId="77777777" w:rsidR="00656C20" w:rsidRDefault="00656C20" w:rsidP="003D52E1">
            <w:pPr>
              <w:rPr>
                <w:sz w:val="24"/>
                <w:szCs w:val="32"/>
              </w:rPr>
            </w:pPr>
          </w:p>
        </w:tc>
        <w:tc>
          <w:tcPr>
            <w:tcW w:w="2576" w:type="dxa"/>
          </w:tcPr>
          <w:p w14:paraId="4C171AEA" w14:textId="72DE76B5" w:rsidR="00656C20" w:rsidRDefault="00656C20" w:rsidP="003D52E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效率（词</w:t>
            </w:r>
            <w:r>
              <w:rPr>
                <w:rFonts w:hint="eastAsia"/>
                <w:sz w:val="24"/>
                <w:szCs w:val="32"/>
              </w:rPr>
              <w:t>/</w:t>
            </w:r>
            <w:r>
              <w:rPr>
                <w:sz w:val="24"/>
                <w:szCs w:val="32"/>
              </w:rPr>
              <w:t>s</w:t>
            </w:r>
            <w:r>
              <w:rPr>
                <w:rFonts w:hint="eastAsia"/>
                <w:sz w:val="24"/>
                <w:szCs w:val="32"/>
              </w:rPr>
              <w:t>）</w:t>
            </w:r>
          </w:p>
        </w:tc>
        <w:tc>
          <w:tcPr>
            <w:tcW w:w="2923" w:type="dxa"/>
          </w:tcPr>
          <w:p w14:paraId="360DB8E0" w14:textId="23B0AE30" w:rsidR="00656C20" w:rsidRDefault="00656C20" w:rsidP="003D52E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准确率</w:t>
            </w:r>
            <w:r>
              <w:rPr>
                <w:rFonts w:hint="eastAsia"/>
                <w:sz w:val="24"/>
                <w:szCs w:val="32"/>
              </w:rPr>
              <w:t>Accuracy</w:t>
            </w:r>
          </w:p>
        </w:tc>
      </w:tr>
      <w:tr w:rsidR="00656C20" w14:paraId="734547B1" w14:textId="77777777" w:rsidTr="00656C20">
        <w:tc>
          <w:tcPr>
            <w:tcW w:w="2797" w:type="dxa"/>
          </w:tcPr>
          <w:p w14:paraId="36E4B880" w14:textId="77777777" w:rsidR="00656C20" w:rsidRDefault="00656C20" w:rsidP="003D52E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H</w:t>
            </w:r>
            <w:r>
              <w:rPr>
                <w:sz w:val="24"/>
                <w:szCs w:val="32"/>
              </w:rPr>
              <w:t>MM</w:t>
            </w:r>
            <w:r>
              <w:rPr>
                <w:rFonts w:hint="eastAsia"/>
                <w:sz w:val="24"/>
                <w:szCs w:val="32"/>
              </w:rPr>
              <w:t>词性标注</w:t>
            </w:r>
          </w:p>
        </w:tc>
        <w:tc>
          <w:tcPr>
            <w:tcW w:w="2576" w:type="dxa"/>
          </w:tcPr>
          <w:p w14:paraId="496D709A" w14:textId="597B5280" w:rsidR="00656C20" w:rsidRDefault="00EC441B" w:rsidP="003D52E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>2.85</w:t>
            </w:r>
          </w:p>
        </w:tc>
        <w:tc>
          <w:tcPr>
            <w:tcW w:w="2923" w:type="dxa"/>
          </w:tcPr>
          <w:p w14:paraId="7F86D924" w14:textId="2D7054AE" w:rsidR="00656C20" w:rsidRDefault="00656C20" w:rsidP="003D52E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9</w:t>
            </w:r>
            <w:r>
              <w:rPr>
                <w:sz w:val="24"/>
                <w:szCs w:val="32"/>
              </w:rPr>
              <w:t>2.54%</w:t>
            </w:r>
          </w:p>
        </w:tc>
      </w:tr>
    </w:tbl>
    <w:p w14:paraId="27517F3B" w14:textId="47AB172D" w:rsidR="00D74463" w:rsidRDefault="00EC441B" w:rsidP="008B48F6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可见虽然</w:t>
      </w:r>
      <w:r>
        <w:rPr>
          <w:rFonts w:hint="eastAsia"/>
          <w:sz w:val="24"/>
          <w:szCs w:val="32"/>
        </w:rPr>
        <w:t>H</w:t>
      </w:r>
      <w:r>
        <w:rPr>
          <w:sz w:val="24"/>
          <w:szCs w:val="32"/>
        </w:rPr>
        <w:t>MM</w:t>
      </w:r>
      <w:r>
        <w:rPr>
          <w:rFonts w:hint="eastAsia"/>
          <w:sz w:val="24"/>
          <w:szCs w:val="32"/>
        </w:rPr>
        <w:t>词性标注的准确率较高，但是</w:t>
      </w:r>
      <w:r>
        <w:rPr>
          <w:rFonts w:hint="eastAsia"/>
          <w:sz w:val="24"/>
          <w:szCs w:val="32"/>
        </w:rPr>
        <w:t>H</w:t>
      </w:r>
      <w:r>
        <w:rPr>
          <w:sz w:val="24"/>
          <w:szCs w:val="32"/>
        </w:rPr>
        <w:t>MM</w:t>
      </w:r>
      <w:r>
        <w:rPr>
          <w:rFonts w:hint="eastAsia"/>
          <w:sz w:val="24"/>
          <w:szCs w:val="32"/>
        </w:rPr>
        <w:t>词性标注的效率比较低。</w:t>
      </w:r>
    </w:p>
    <w:p w14:paraId="0ED985FD" w14:textId="140EA08D" w:rsidR="0095197F" w:rsidRPr="00656C20" w:rsidRDefault="0095197F" w:rsidP="008B48F6">
      <w:pPr>
        <w:ind w:firstLineChars="200" w:firstLine="482"/>
        <w:rPr>
          <w:b/>
          <w:bCs/>
          <w:sz w:val="24"/>
          <w:szCs w:val="32"/>
        </w:rPr>
      </w:pPr>
      <w:r w:rsidRPr="00656C20">
        <w:rPr>
          <w:rFonts w:hint="eastAsia"/>
          <w:b/>
          <w:bCs/>
          <w:sz w:val="24"/>
          <w:szCs w:val="32"/>
        </w:rPr>
        <w:t>⑤遇到的问题</w:t>
      </w:r>
      <w:r w:rsidR="00656C20" w:rsidRPr="00656C20">
        <w:rPr>
          <w:rFonts w:hint="eastAsia"/>
          <w:b/>
          <w:bCs/>
          <w:sz w:val="24"/>
          <w:szCs w:val="32"/>
        </w:rPr>
        <w:t>与解决方案：</w:t>
      </w:r>
    </w:p>
    <w:p w14:paraId="10320A0E" w14:textId="7B6BD581" w:rsidR="00656C20" w:rsidRDefault="00656C20" w:rsidP="008B48F6">
      <w:pPr>
        <w:ind w:firstLineChars="200" w:firstLine="482"/>
        <w:rPr>
          <w:sz w:val="24"/>
          <w:szCs w:val="32"/>
        </w:rPr>
      </w:pPr>
      <w:r w:rsidRPr="00656C20">
        <w:rPr>
          <w:rFonts w:hint="eastAsia"/>
          <w:b/>
          <w:bCs/>
          <w:sz w:val="24"/>
          <w:szCs w:val="32"/>
        </w:rPr>
        <w:t>问题</w:t>
      </w:r>
      <w:r w:rsidRPr="00656C20">
        <w:rPr>
          <w:rFonts w:hint="eastAsia"/>
          <w:b/>
          <w:bCs/>
          <w:sz w:val="24"/>
          <w:szCs w:val="32"/>
        </w:rPr>
        <w:t>1</w:t>
      </w:r>
      <w:r w:rsidRPr="00656C20">
        <w:rPr>
          <w:rFonts w:hint="eastAsia"/>
          <w:b/>
          <w:bCs/>
          <w:sz w:val="24"/>
          <w:szCs w:val="32"/>
        </w:rPr>
        <w:t>：</w:t>
      </w:r>
      <w:r>
        <w:rPr>
          <w:rFonts w:hint="eastAsia"/>
          <w:sz w:val="24"/>
          <w:szCs w:val="32"/>
        </w:rPr>
        <w:t>在测试集中遇到训练集中不存在的词，由于训练的模型问题，没有在词典类型中录入这种词，那么在进行词性标注时会出现</w:t>
      </w:r>
      <w:proofErr w:type="spellStart"/>
      <w:r>
        <w:rPr>
          <w:rFonts w:hint="eastAsia"/>
          <w:sz w:val="24"/>
          <w:szCs w:val="32"/>
        </w:rPr>
        <w:t>Index</w:t>
      </w:r>
      <w:r>
        <w:rPr>
          <w:sz w:val="24"/>
          <w:szCs w:val="32"/>
        </w:rPr>
        <w:t>E</w:t>
      </w:r>
      <w:r>
        <w:rPr>
          <w:rFonts w:hint="eastAsia"/>
          <w:sz w:val="24"/>
          <w:szCs w:val="32"/>
        </w:rPr>
        <w:t>rror</w:t>
      </w:r>
      <w:proofErr w:type="spellEnd"/>
      <w:r>
        <w:rPr>
          <w:rFonts w:hint="eastAsia"/>
          <w:sz w:val="24"/>
          <w:szCs w:val="32"/>
        </w:rPr>
        <w:t>的异常。</w:t>
      </w:r>
    </w:p>
    <w:p w14:paraId="1E0A8753" w14:textId="7F5695D0" w:rsidR="00656C20" w:rsidRPr="00D74463" w:rsidRDefault="00656C20" w:rsidP="00656C20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解决方案为当遇到</w:t>
      </w:r>
      <w:proofErr w:type="spellStart"/>
      <w:r>
        <w:rPr>
          <w:sz w:val="24"/>
          <w:szCs w:val="32"/>
        </w:rPr>
        <w:t>I</w:t>
      </w:r>
      <w:r>
        <w:rPr>
          <w:rFonts w:hint="eastAsia"/>
          <w:sz w:val="24"/>
          <w:szCs w:val="32"/>
        </w:rPr>
        <w:t>ndex</w:t>
      </w:r>
      <w:r>
        <w:rPr>
          <w:sz w:val="24"/>
          <w:szCs w:val="32"/>
        </w:rPr>
        <w:t>E</w:t>
      </w:r>
      <w:r>
        <w:rPr>
          <w:rFonts w:hint="eastAsia"/>
          <w:sz w:val="24"/>
          <w:szCs w:val="32"/>
        </w:rPr>
        <w:t>rror</w:t>
      </w:r>
      <w:proofErr w:type="spellEnd"/>
      <w:r>
        <w:rPr>
          <w:rFonts w:hint="eastAsia"/>
          <w:sz w:val="24"/>
          <w:szCs w:val="32"/>
        </w:rPr>
        <w:t>时，直接通过训练集训练出的转移概率矩阵，由前面分出来的词的词性转移到</w:t>
      </w:r>
      <w:proofErr w:type="gramStart"/>
      <w:r>
        <w:rPr>
          <w:rFonts w:hint="eastAsia"/>
          <w:sz w:val="24"/>
          <w:szCs w:val="32"/>
        </w:rPr>
        <w:t>当前词</w:t>
      </w:r>
      <w:proofErr w:type="gramEnd"/>
      <w:r>
        <w:rPr>
          <w:rFonts w:hint="eastAsia"/>
          <w:sz w:val="24"/>
          <w:szCs w:val="32"/>
        </w:rPr>
        <w:t>的词性，找到转移概率最大的词性，将该词分成这个词性。</w:t>
      </w:r>
    </w:p>
    <w:p w14:paraId="73EA5F84" w14:textId="6C3C212C" w:rsidR="00D74463" w:rsidRDefault="00D74463" w:rsidP="00D74463">
      <w:pPr>
        <w:pStyle w:val="5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 w:hint="eastAsia"/>
          <w:b w:val="0"/>
          <w:bCs w:val="0"/>
          <w:sz w:val="35"/>
          <w:szCs w:val="35"/>
        </w:rPr>
        <w:t>6</w:t>
      </w:r>
      <w:r>
        <w:rPr>
          <w:rFonts w:ascii="Arial" w:hAnsi="Arial" w:cs="Arial"/>
          <w:b w:val="0"/>
          <w:bCs w:val="0"/>
          <w:sz w:val="35"/>
          <w:szCs w:val="35"/>
        </w:rPr>
        <w:t xml:space="preserve">. </w:t>
      </w:r>
      <w:r>
        <w:rPr>
          <w:rFonts w:ascii="Arial" w:hAnsi="Arial" w:cs="Arial" w:hint="eastAsia"/>
          <w:b w:val="0"/>
          <w:bCs w:val="0"/>
          <w:sz w:val="35"/>
          <w:szCs w:val="35"/>
        </w:rPr>
        <w:t>词性标注的评价方法：</w:t>
      </w:r>
    </w:p>
    <w:p w14:paraId="59D177D0" w14:textId="6F75728F" w:rsidR="00D74463" w:rsidRPr="00D74463" w:rsidRDefault="00D74463" w:rsidP="00D74463">
      <w:pPr>
        <w:rPr>
          <w:b/>
          <w:bCs/>
          <w:sz w:val="24"/>
          <w:szCs w:val="32"/>
        </w:rPr>
      </w:pPr>
      <w:r w:rsidRPr="00D74463">
        <w:rPr>
          <w:rFonts w:hint="eastAsia"/>
          <w:b/>
          <w:bCs/>
          <w:sz w:val="24"/>
          <w:szCs w:val="32"/>
        </w:rPr>
        <w:t>①</w:t>
      </w:r>
      <w:r w:rsidRPr="00D74463">
        <w:rPr>
          <w:rFonts w:hint="eastAsia"/>
          <w:b/>
          <w:bCs/>
          <w:sz w:val="24"/>
          <w:szCs w:val="32"/>
        </w:rPr>
        <w:t xml:space="preserve"> </w:t>
      </w:r>
      <w:r w:rsidRPr="00D74463">
        <w:rPr>
          <w:rFonts w:hint="eastAsia"/>
          <w:b/>
          <w:bCs/>
          <w:sz w:val="24"/>
          <w:szCs w:val="32"/>
        </w:rPr>
        <w:t>程序结构：</w:t>
      </w:r>
    </w:p>
    <w:p w14:paraId="07B8CCFE" w14:textId="20F59F36" w:rsidR="00D74463" w:rsidRDefault="00D74463" w:rsidP="00D7446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程序中包含两个函数，第一个函数为</w:t>
      </w:r>
      <w:proofErr w:type="spellStart"/>
      <w:r>
        <w:rPr>
          <w:rFonts w:hint="eastAsia"/>
          <w:sz w:val="24"/>
          <w:szCs w:val="32"/>
        </w:rPr>
        <w:t>get</w:t>
      </w:r>
      <w:r>
        <w:rPr>
          <w:sz w:val="24"/>
          <w:szCs w:val="32"/>
        </w:rPr>
        <w:t>_tag</w:t>
      </w:r>
      <w:proofErr w:type="spellEnd"/>
      <w:r>
        <w:rPr>
          <w:sz w:val="24"/>
          <w:szCs w:val="32"/>
        </w:rPr>
        <w:t>(</w:t>
      </w:r>
      <w:proofErr w:type="spellStart"/>
      <w:r>
        <w:rPr>
          <w:sz w:val="24"/>
          <w:szCs w:val="32"/>
        </w:rPr>
        <w:t>postagstr:str</w:t>
      </w:r>
      <w:proofErr w:type="spellEnd"/>
      <w:r>
        <w:rPr>
          <w:sz w:val="24"/>
          <w:szCs w:val="32"/>
        </w:rPr>
        <w:t>)</w:t>
      </w:r>
      <w:r>
        <w:rPr>
          <w:rFonts w:hint="eastAsia"/>
          <w:sz w:val="24"/>
          <w:szCs w:val="32"/>
        </w:rPr>
        <w:t>，用于将一行词性标注后文本中提取出这一行所有词的词性（不包含命名实体识别的词性），如下所示：</w:t>
      </w:r>
    </w:p>
    <w:p w14:paraId="4CC79694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D74463">
        <w:rPr>
          <w:rFonts w:ascii="Consolas" w:eastAsia="宋体" w:hAnsi="Consolas" w:cs="宋体"/>
          <w:color w:val="4078F2"/>
          <w:kern w:val="0"/>
          <w:szCs w:val="21"/>
        </w:rPr>
        <w:t>get_tag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postagstr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1FE883E2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36183FF5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用于提取词性</w:t>
      </w:r>
    </w:p>
    <w:p w14:paraId="5B5A5F16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postagstr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已经标注过词性的一行字符串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34FEBAF7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:return: 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提取出每一个词的词性，以列表形式返回</w:t>
      </w:r>
    </w:p>
    <w:p w14:paraId="2B5765C1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52E776A7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postaglist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postagstr.strip</w:t>
      </w:r>
      <w:proofErr w:type="spellEnd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().split(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" "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4BFC0D5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res = []</w:t>
      </w:r>
    </w:p>
    <w:p w14:paraId="1B556EE4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78BED8E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word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postaglist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E253A6E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wordlist = </w:t>
      </w:r>
      <w:proofErr w:type="spellStart"/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word.split</w:t>
      </w:r>
      <w:proofErr w:type="spellEnd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"/"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53F3945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pretag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wordlist[</w:t>
      </w:r>
      <w:proofErr w:type="gramEnd"/>
      <w:r w:rsidRPr="00D74463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2584E575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']'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wordlist[</w:t>
      </w:r>
      <w:proofErr w:type="gramEnd"/>
      <w:r w:rsidRPr="00D74463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]:</w:t>
      </w:r>
    </w:p>
    <w:p w14:paraId="766387BA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pretaglist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wordlist[</w:t>
      </w:r>
      <w:r w:rsidRPr="00D74463">
        <w:rPr>
          <w:rFonts w:ascii="Consolas" w:eastAsia="宋体" w:hAnsi="Consolas" w:cs="宋体"/>
          <w:color w:val="986801"/>
          <w:kern w:val="0"/>
          <w:szCs w:val="21"/>
        </w:rPr>
        <w:t>-1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].split</w:t>
      </w:r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"]"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35ADCAF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pretag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pretaglist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gramEnd"/>
      <w:r w:rsidRPr="00D7446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2FD117FE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res.append</w:t>
      </w:r>
      <w:proofErr w:type="spellEnd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pretag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3922CC4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gramStart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print</w:t>
      </w:r>
      <w:proofErr w:type="gramEnd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(res)</w:t>
      </w:r>
    </w:p>
    <w:p w14:paraId="19CC053E" w14:textId="77777777" w:rsidR="00D74463" w:rsidRPr="00D74463" w:rsidRDefault="00D74463" w:rsidP="00D744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res</w:t>
      </w:r>
    </w:p>
    <w:p w14:paraId="56D9F3C8" w14:textId="3A3E9BDF" w:rsidR="00D74463" w:rsidRDefault="00D74463" w:rsidP="00D7446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第二个函数为</w:t>
      </w:r>
      <w:proofErr w:type="spellStart"/>
      <w:r>
        <w:rPr>
          <w:rFonts w:hint="eastAsia"/>
          <w:sz w:val="24"/>
          <w:szCs w:val="32"/>
        </w:rPr>
        <w:t>cal</w:t>
      </w:r>
      <w:r>
        <w:rPr>
          <w:sz w:val="24"/>
          <w:szCs w:val="32"/>
        </w:rPr>
        <w:t>_postag</w:t>
      </w:r>
      <w:proofErr w:type="spellEnd"/>
      <w:r>
        <w:rPr>
          <w:sz w:val="24"/>
          <w:szCs w:val="32"/>
        </w:rPr>
        <w:t>(</w:t>
      </w:r>
      <w:proofErr w:type="spellStart"/>
      <w:r>
        <w:rPr>
          <w:sz w:val="24"/>
          <w:szCs w:val="32"/>
        </w:rPr>
        <w:t>testfile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goldfile</w:t>
      </w:r>
      <w:proofErr w:type="spellEnd"/>
      <w:r>
        <w:rPr>
          <w:sz w:val="24"/>
          <w:szCs w:val="32"/>
        </w:rPr>
        <w:t xml:space="preserve">) </w:t>
      </w:r>
      <w:r>
        <w:rPr>
          <w:rFonts w:hint="eastAsia"/>
          <w:sz w:val="24"/>
          <w:szCs w:val="32"/>
        </w:rPr>
        <w:t>用于计算出分词的准确性，如下所示：</w:t>
      </w:r>
    </w:p>
    <w:p w14:paraId="256B45A5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D74463">
        <w:rPr>
          <w:rFonts w:ascii="Consolas" w:eastAsia="宋体" w:hAnsi="Consolas" w:cs="宋体"/>
          <w:color w:val="4078F2"/>
          <w:kern w:val="0"/>
          <w:szCs w:val="21"/>
        </w:rPr>
        <w:t>cal_</w:t>
      </w:r>
      <w:proofErr w:type="gramStart"/>
      <w:r w:rsidRPr="00D74463">
        <w:rPr>
          <w:rFonts w:ascii="Consolas" w:eastAsia="宋体" w:hAnsi="Consolas" w:cs="宋体"/>
          <w:color w:val="4078F2"/>
          <w:kern w:val="0"/>
          <w:szCs w:val="21"/>
        </w:rPr>
        <w:t>postag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testfile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goldfile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1F5B9366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17327C56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用于测量正确值</w:t>
      </w:r>
    </w:p>
    <w:p w14:paraId="06D89F46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testfile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测试集的文件路径</w:t>
      </w:r>
    </w:p>
    <w:p w14:paraId="3F630477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:param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goldfile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答案集的文件路径</w:t>
      </w:r>
    </w:p>
    <w:p w14:paraId="54AF205F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:return: 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返回准确值</w:t>
      </w:r>
    </w:p>
    <w:p w14:paraId="5D79BFDD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'''</w:t>
      </w:r>
    </w:p>
    <w:p w14:paraId="22C27BF2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calculate f-score </w:t>
      </w:r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</w:t>
      </w:r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f-score</w:t>
      </w:r>
    </w:p>
    <w:p w14:paraId="1A19B3A8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f_gold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goldfile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"r"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70DE51B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f_test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testfile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"r"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D74463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B1B3C0A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gold =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f_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gold.readlines</w:t>
      </w:r>
      <w:proofErr w:type="spellEnd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7EDB0F70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test =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f_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test.readlines</w:t>
      </w:r>
      <w:proofErr w:type="spellEnd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34EC4AA7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7F8B205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total_correct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D74463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4AD2635A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total_word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D74463">
        <w:rPr>
          <w:rFonts w:ascii="Consolas" w:eastAsia="宋体" w:hAnsi="Consolas" w:cs="宋体"/>
          <w:color w:val="986801"/>
          <w:kern w:val="0"/>
          <w:szCs w:val="21"/>
        </w:rPr>
        <w:t>0</w:t>
      </w:r>
    </w:p>
    <w:p w14:paraId="043A3F01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98FAB88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gold_line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test_line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zip(</w:t>
      </w:r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gold, test):</w:t>
      </w:r>
    </w:p>
    <w:p w14:paraId="27B453A7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gold_tag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get_tag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gold_line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BF9FFF0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test_tag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get_tag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test_line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0DC84F6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6E5A4FD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res_gold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res_test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D74463">
        <w:rPr>
          <w:rFonts w:ascii="Consolas" w:eastAsia="宋体" w:hAnsi="Consolas" w:cs="宋体"/>
          <w:color w:val="5C5C5C"/>
          <w:kern w:val="0"/>
          <w:szCs w:val="21"/>
        </w:rPr>
        <w:t>zip(</w:t>
      </w:r>
      <w:proofErr w:type="spellStart"/>
      <w:proofErr w:type="gramEnd"/>
      <w:r w:rsidRPr="00D74463">
        <w:rPr>
          <w:rFonts w:ascii="Consolas" w:eastAsia="宋体" w:hAnsi="Consolas" w:cs="宋体"/>
          <w:color w:val="5C5C5C"/>
          <w:kern w:val="0"/>
          <w:szCs w:val="21"/>
        </w:rPr>
        <w:t>gold_tag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test_tag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22F74CA9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print("</w:t>
      </w:r>
      <w:proofErr w:type="gramStart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{}=</w:t>
      </w:r>
      <w:proofErr w:type="gramEnd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={}".format(</w:t>
      </w:r>
      <w:proofErr w:type="spellStart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res_gold,res_test</w:t>
      </w:r>
      <w:proofErr w:type="spellEnd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))</w:t>
      </w:r>
    </w:p>
    <w:p w14:paraId="0444C591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D7446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744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res_gold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==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res_test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D5BFACE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total_correct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+= </w:t>
      </w:r>
      <w:r w:rsidRPr="00D74463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2CB19458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total_word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 += </w:t>
      </w:r>
      <w:r w:rsidRPr="00D74463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3394AFD6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A2A8399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gramStart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print</w:t>
      </w:r>
      <w:proofErr w:type="gramEnd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(</w:t>
      </w:r>
      <w:proofErr w:type="spellStart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total_word</w:t>
      </w:r>
      <w:proofErr w:type="spellEnd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7C078322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gramStart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print</w:t>
      </w:r>
      <w:proofErr w:type="gramEnd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(</w:t>
      </w:r>
      <w:proofErr w:type="spellStart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total_correct</w:t>
      </w:r>
      <w:proofErr w:type="spellEnd"/>
      <w:r w:rsidRPr="00D74463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473EA789" w14:textId="77777777" w:rsidR="00D74463" w:rsidRPr="00D74463" w:rsidRDefault="00D74463" w:rsidP="00D744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74463">
        <w:rPr>
          <w:rFonts w:ascii="Consolas" w:eastAsia="宋体" w:hAnsi="Consolas" w:cs="宋体"/>
          <w:color w:val="5C5C5C"/>
          <w:kern w:val="0"/>
          <w:szCs w:val="21"/>
        </w:rPr>
        <w:t>    print(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total_correct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/</w:t>
      </w:r>
      <w:proofErr w:type="spellStart"/>
      <w:r w:rsidRPr="00D74463">
        <w:rPr>
          <w:rFonts w:ascii="Consolas" w:eastAsia="宋体" w:hAnsi="Consolas" w:cs="宋体"/>
          <w:color w:val="5C5C5C"/>
          <w:kern w:val="0"/>
          <w:szCs w:val="21"/>
        </w:rPr>
        <w:t>total_word</w:t>
      </w:r>
      <w:proofErr w:type="spellEnd"/>
      <w:r w:rsidRPr="00D7446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EEE8DA3" w14:textId="4ACDD254" w:rsidR="00D74463" w:rsidRDefault="00D74463" w:rsidP="00713721">
      <w:pPr>
        <w:rPr>
          <w:b/>
          <w:bCs/>
          <w:sz w:val="24"/>
          <w:szCs w:val="32"/>
        </w:rPr>
      </w:pPr>
      <w:r w:rsidRPr="00713721">
        <w:rPr>
          <w:rFonts w:hint="eastAsia"/>
          <w:b/>
          <w:bCs/>
          <w:sz w:val="24"/>
          <w:szCs w:val="32"/>
        </w:rPr>
        <w:t>②</w:t>
      </w:r>
      <w:r w:rsidRPr="00713721">
        <w:rPr>
          <w:rFonts w:hint="eastAsia"/>
          <w:b/>
          <w:bCs/>
          <w:sz w:val="24"/>
          <w:szCs w:val="32"/>
        </w:rPr>
        <w:t xml:space="preserve"> </w:t>
      </w:r>
      <w:r w:rsidRPr="00713721">
        <w:rPr>
          <w:rFonts w:hint="eastAsia"/>
          <w:b/>
          <w:bCs/>
          <w:sz w:val="24"/>
          <w:szCs w:val="32"/>
        </w:rPr>
        <w:t>算法描述：</w:t>
      </w:r>
    </w:p>
    <w:p w14:paraId="550AC0A6" w14:textId="3954C889" w:rsidR="00713721" w:rsidRDefault="00713721" w:rsidP="007137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即提取出来测试集和训练集中每一行的词性，然后对比训练集和测试集中的词性，如果相同，那么</w:t>
      </w:r>
      <w:r>
        <w:rPr>
          <w:rFonts w:hint="eastAsia"/>
          <w:sz w:val="24"/>
          <w:szCs w:val="32"/>
        </w:rPr>
        <w:t>total</w:t>
      </w:r>
      <w:r>
        <w:rPr>
          <w:sz w:val="24"/>
          <w:szCs w:val="32"/>
        </w:rPr>
        <w:t xml:space="preserve">_correct+1 </w:t>
      </w:r>
      <w:r>
        <w:rPr>
          <w:rFonts w:hint="eastAsia"/>
          <w:sz w:val="24"/>
          <w:szCs w:val="32"/>
        </w:rPr>
        <w:t>，之后计算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所有正确词性标注的词数</w:t>
      </w:r>
      <w:r>
        <w:rPr>
          <w:rFonts w:hint="eastAsia"/>
          <w:sz w:val="24"/>
          <w:szCs w:val="32"/>
        </w:rPr>
        <w:t>/</w:t>
      </w:r>
      <w:r>
        <w:rPr>
          <w:rFonts w:hint="eastAsia"/>
          <w:sz w:val="24"/>
          <w:szCs w:val="32"/>
        </w:rPr>
        <w:t>总的词性标注的次数。</w:t>
      </w:r>
    </w:p>
    <w:p w14:paraId="049E10F5" w14:textId="1F210D99" w:rsidR="00DB15AF" w:rsidRDefault="00DB15AF" w:rsidP="007137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如同中文分词一样，词性标注的</w:t>
      </w:r>
      <w:r w:rsidR="007D4510">
        <w:rPr>
          <w:rFonts w:hint="eastAsia"/>
          <w:sz w:val="24"/>
          <w:szCs w:val="32"/>
        </w:rPr>
        <w:t>评测方法相同。在词性标注时，我使用的是人民日报语料库的标准分词结果，所以测试集中标签总数等于预测的</w:t>
      </w:r>
      <w:proofErr w:type="gramStart"/>
      <w:r w:rsidR="007D4510">
        <w:rPr>
          <w:rFonts w:hint="eastAsia"/>
          <w:sz w:val="24"/>
          <w:szCs w:val="32"/>
        </w:rPr>
        <w:t>的</w:t>
      </w:r>
      <w:proofErr w:type="gramEnd"/>
      <w:r w:rsidR="007D4510">
        <w:rPr>
          <w:rFonts w:hint="eastAsia"/>
          <w:sz w:val="24"/>
          <w:szCs w:val="32"/>
        </w:rPr>
        <w:t>标签总数，所以</w:t>
      </w:r>
      <w:r w:rsidR="007D4510">
        <w:rPr>
          <w:rFonts w:hint="eastAsia"/>
          <w:sz w:val="24"/>
          <w:szCs w:val="32"/>
        </w:rPr>
        <w:t>P</w:t>
      </w:r>
      <w:r w:rsidR="007D4510">
        <w:rPr>
          <w:rFonts w:hint="eastAsia"/>
          <w:sz w:val="24"/>
          <w:szCs w:val="32"/>
        </w:rPr>
        <w:t>、</w:t>
      </w:r>
      <w:r w:rsidR="007D4510">
        <w:rPr>
          <w:sz w:val="24"/>
          <w:szCs w:val="32"/>
        </w:rPr>
        <w:t>R</w:t>
      </w:r>
      <w:r w:rsidR="007D4510">
        <w:rPr>
          <w:rFonts w:hint="eastAsia"/>
          <w:sz w:val="24"/>
          <w:szCs w:val="32"/>
        </w:rPr>
        <w:t>、</w:t>
      </w:r>
      <w:r w:rsidR="007D4510">
        <w:rPr>
          <w:sz w:val="24"/>
          <w:szCs w:val="32"/>
        </w:rPr>
        <w:t>F1</w:t>
      </w:r>
      <w:r w:rsidR="007D4510">
        <w:rPr>
          <w:rFonts w:hint="eastAsia"/>
          <w:sz w:val="24"/>
          <w:szCs w:val="32"/>
        </w:rPr>
        <w:t>均相等，退化为准确率，即：</w:t>
      </w:r>
    </w:p>
    <w:p w14:paraId="52135F3A" w14:textId="0168CB34" w:rsidR="007D4510" w:rsidRPr="007D4510" w:rsidRDefault="007D4510" w:rsidP="00713721">
      <w:pPr>
        <w:ind w:firstLineChars="200" w:firstLine="480"/>
        <w:rPr>
          <w:sz w:val="24"/>
          <w:szCs w:val="32"/>
        </w:rPr>
      </w:pPr>
      <m:oMathPara>
        <m:oMath>
          <m:r>
            <w:rPr>
              <w:rFonts w:ascii="Cambria Math" w:hAnsi="Cambria Math"/>
              <w:sz w:val="24"/>
              <w:szCs w:val="32"/>
            </w:rPr>
            <m:t>A</m:t>
          </m:r>
          <m:r>
            <w:rPr>
              <w:rFonts w:ascii="Cambria Math" w:hAnsi="Cambria Math" w:hint="eastAsia"/>
              <w:sz w:val="24"/>
              <w:szCs w:val="32"/>
            </w:rPr>
            <m:t>cc</m:t>
          </m:r>
          <m:r>
            <w:rPr>
              <w:rFonts w:ascii="Cambria Math" w:hAnsi="Cambria Math"/>
              <w:sz w:val="24"/>
              <w:szCs w:val="32"/>
            </w:rPr>
            <m:t>uracy=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32"/>
                </w:rPr>
                <m:t>预测正确的标签总数</m:t>
              </m:r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32"/>
                </w:rPr>
                <m:t>标签总数</m:t>
              </m:r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den>
          </m:f>
        </m:oMath>
      </m:oMathPara>
    </w:p>
    <w:p w14:paraId="2C4837D3" w14:textId="022DF12C" w:rsidR="007D4510" w:rsidRDefault="007D4510" w:rsidP="007137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即选择</w:t>
      </w:r>
      <w:r>
        <w:rPr>
          <w:rFonts w:hint="eastAsia"/>
          <w:sz w:val="24"/>
          <w:szCs w:val="32"/>
        </w:rPr>
        <w:t>Accuracy</w:t>
      </w:r>
      <w:r>
        <w:rPr>
          <w:rFonts w:hint="eastAsia"/>
          <w:sz w:val="24"/>
          <w:szCs w:val="32"/>
        </w:rPr>
        <w:t>作为评价指标。</w:t>
      </w:r>
    </w:p>
    <w:p w14:paraId="3789E08E" w14:textId="77777777" w:rsidR="007D4510" w:rsidRDefault="007D4510" w:rsidP="00713721">
      <w:pPr>
        <w:ind w:firstLineChars="200" w:firstLine="480"/>
        <w:rPr>
          <w:sz w:val="24"/>
          <w:szCs w:val="32"/>
        </w:rPr>
      </w:pPr>
    </w:p>
    <w:p w14:paraId="046754E2" w14:textId="664778DB" w:rsidR="00713721" w:rsidRPr="00DB15AF" w:rsidRDefault="00713721" w:rsidP="00713721">
      <w:pPr>
        <w:rPr>
          <w:b/>
          <w:bCs/>
          <w:sz w:val="24"/>
          <w:szCs w:val="32"/>
        </w:rPr>
      </w:pPr>
      <w:r w:rsidRPr="00DB15AF">
        <w:rPr>
          <w:rFonts w:hint="eastAsia"/>
          <w:b/>
          <w:bCs/>
          <w:sz w:val="24"/>
          <w:szCs w:val="32"/>
        </w:rPr>
        <w:t>③</w:t>
      </w:r>
      <w:r w:rsidRPr="00DB15AF">
        <w:rPr>
          <w:rFonts w:hint="eastAsia"/>
          <w:b/>
          <w:bCs/>
          <w:sz w:val="24"/>
          <w:szCs w:val="32"/>
        </w:rPr>
        <w:t xml:space="preserve"> </w:t>
      </w:r>
      <w:r w:rsidRPr="00DB15AF">
        <w:rPr>
          <w:rFonts w:hint="eastAsia"/>
          <w:b/>
          <w:bCs/>
          <w:sz w:val="24"/>
          <w:szCs w:val="32"/>
        </w:rPr>
        <w:t>运行结果：</w:t>
      </w:r>
    </w:p>
    <w:p w14:paraId="5EF46184" w14:textId="3F786A93" w:rsidR="00713721" w:rsidRDefault="00713721" w:rsidP="007137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运行结果如下图所示，与</w:t>
      </w:r>
      <w:r>
        <w:rPr>
          <w:rFonts w:hint="eastAsia"/>
          <w:sz w:val="24"/>
          <w:szCs w:val="32"/>
        </w:rPr>
        <w:t>H</w:t>
      </w:r>
      <w:r>
        <w:rPr>
          <w:sz w:val="24"/>
          <w:szCs w:val="32"/>
        </w:rPr>
        <w:t>MM</w:t>
      </w:r>
      <w:r>
        <w:rPr>
          <w:rFonts w:hint="eastAsia"/>
          <w:sz w:val="24"/>
          <w:szCs w:val="32"/>
        </w:rPr>
        <w:t>词性标注的测试结果相同：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97"/>
        <w:gridCol w:w="2576"/>
        <w:gridCol w:w="2923"/>
      </w:tblGrid>
      <w:tr w:rsidR="00656C20" w14:paraId="435CC078" w14:textId="77777777" w:rsidTr="00656C20">
        <w:tc>
          <w:tcPr>
            <w:tcW w:w="2797" w:type="dxa"/>
          </w:tcPr>
          <w:p w14:paraId="3018AF27" w14:textId="77777777" w:rsidR="00656C20" w:rsidRDefault="00656C20" w:rsidP="00713721">
            <w:pPr>
              <w:rPr>
                <w:sz w:val="24"/>
                <w:szCs w:val="32"/>
              </w:rPr>
            </w:pPr>
          </w:p>
        </w:tc>
        <w:tc>
          <w:tcPr>
            <w:tcW w:w="2576" w:type="dxa"/>
          </w:tcPr>
          <w:p w14:paraId="12399107" w14:textId="7B540AFB" w:rsidR="00656C20" w:rsidRDefault="00656C20" w:rsidP="0071372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效率（词</w:t>
            </w:r>
            <w:r>
              <w:rPr>
                <w:rFonts w:hint="eastAsia"/>
                <w:sz w:val="24"/>
                <w:szCs w:val="32"/>
              </w:rPr>
              <w:t>/</w:t>
            </w:r>
            <w:r>
              <w:rPr>
                <w:sz w:val="24"/>
                <w:szCs w:val="32"/>
              </w:rPr>
              <w:t>s</w:t>
            </w:r>
            <w:r>
              <w:rPr>
                <w:rFonts w:hint="eastAsia"/>
                <w:sz w:val="24"/>
                <w:szCs w:val="32"/>
              </w:rPr>
              <w:t>）</w:t>
            </w:r>
          </w:p>
        </w:tc>
        <w:tc>
          <w:tcPr>
            <w:tcW w:w="2923" w:type="dxa"/>
          </w:tcPr>
          <w:p w14:paraId="3E043B1E" w14:textId="30CF0D2F" w:rsidR="00656C20" w:rsidRDefault="00656C20" w:rsidP="0071372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准确率</w:t>
            </w:r>
            <w:r>
              <w:rPr>
                <w:rFonts w:hint="eastAsia"/>
                <w:sz w:val="24"/>
                <w:szCs w:val="32"/>
              </w:rPr>
              <w:t>Accuracy</w:t>
            </w:r>
          </w:p>
        </w:tc>
      </w:tr>
      <w:tr w:rsidR="00656C20" w14:paraId="5FE5669F" w14:textId="77777777" w:rsidTr="00656C20">
        <w:tc>
          <w:tcPr>
            <w:tcW w:w="2797" w:type="dxa"/>
          </w:tcPr>
          <w:p w14:paraId="58509BE0" w14:textId="7AB4D8D9" w:rsidR="00656C20" w:rsidRDefault="00656C20" w:rsidP="0071372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H</w:t>
            </w:r>
            <w:r>
              <w:rPr>
                <w:sz w:val="24"/>
                <w:szCs w:val="32"/>
              </w:rPr>
              <w:t>MM</w:t>
            </w:r>
            <w:r>
              <w:rPr>
                <w:rFonts w:hint="eastAsia"/>
                <w:sz w:val="24"/>
                <w:szCs w:val="32"/>
              </w:rPr>
              <w:t>词性标注</w:t>
            </w:r>
          </w:p>
        </w:tc>
        <w:tc>
          <w:tcPr>
            <w:tcW w:w="2576" w:type="dxa"/>
          </w:tcPr>
          <w:p w14:paraId="7AEE2667" w14:textId="0DEF3C8D" w:rsidR="00656C20" w:rsidRDefault="00EC441B" w:rsidP="0071372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>2.85</w:t>
            </w:r>
          </w:p>
        </w:tc>
        <w:tc>
          <w:tcPr>
            <w:tcW w:w="2923" w:type="dxa"/>
          </w:tcPr>
          <w:p w14:paraId="2778C9E0" w14:textId="457D81EC" w:rsidR="00656C20" w:rsidRDefault="00656C20" w:rsidP="00713721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9</w:t>
            </w:r>
            <w:r>
              <w:rPr>
                <w:sz w:val="24"/>
                <w:szCs w:val="32"/>
              </w:rPr>
              <w:t>2.54%</w:t>
            </w:r>
          </w:p>
        </w:tc>
      </w:tr>
    </w:tbl>
    <w:p w14:paraId="599760B9" w14:textId="1F666D5B" w:rsidR="0095197F" w:rsidRDefault="0095197F" w:rsidP="0095197F">
      <w:pPr>
        <w:rPr>
          <w:sz w:val="24"/>
          <w:szCs w:val="32"/>
        </w:rPr>
      </w:pPr>
    </w:p>
    <w:p w14:paraId="07A5A268" w14:textId="5712D13F" w:rsidR="001D3461" w:rsidRDefault="001D3461" w:rsidP="00CD2724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 w:hint="eastAsia"/>
          <w:b w:val="0"/>
          <w:bCs w:val="0"/>
          <w:sz w:val="35"/>
          <w:szCs w:val="35"/>
        </w:rPr>
        <w:t>四、命名实体识别实验过程：</w:t>
      </w:r>
    </w:p>
    <w:p w14:paraId="78CA5755" w14:textId="606A843C" w:rsidR="007D47D7" w:rsidRDefault="006F374A" w:rsidP="007D47D7">
      <w:pPr>
        <w:pStyle w:val="5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/>
          <w:b w:val="0"/>
          <w:bCs w:val="0"/>
          <w:sz w:val="35"/>
          <w:szCs w:val="35"/>
        </w:rPr>
        <w:t>1</w:t>
      </w:r>
      <w:r w:rsidR="007D47D7">
        <w:rPr>
          <w:rFonts w:ascii="Arial" w:hAnsi="Arial" w:cs="Arial"/>
          <w:b w:val="0"/>
          <w:bCs w:val="0"/>
          <w:sz w:val="35"/>
          <w:szCs w:val="35"/>
        </w:rPr>
        <w:t xml:space="preserve">. </w:t>
      </w:r>
      <w:r w:rsidR="007D47D7">
        <w:rPr>
          <w:rFonts w:ascii="Arial" w:hAnsi="Arial" w:cs="Arial" w:hint="eastAsia"/>
          <w:b w:val="0"/>
          <w:bCs w:val="0"/>
          <w:sz w:val="35"/>
          <w:szCs w:val="35"/>
        </w:rPr>
        <w:t>命名实体识别方法描述：</w:t>
      </w:r>
    </w:p>
    <w:p w14:paraId="715FCA5C" w14:textId="361C5286" w:rsidR="006F374A" w:rsidRPr="00B21087" w:rsidRDefault="006F374A" w:rsidP="006F374A">
      <w:pPr>
        <w:rPr>
          <w:b/>
          <w:bCs/>
          <w:sz w:val="24"/>
          <w:szCs w:val="32"/>
        </w:rPr>
      </w:pPr>
      <w:r w:rsidRPr="00B21087">
        <w:rPr>
          <w:rFonts w:hint="eastAsia"/>
          <w:b/>
          <w:bCs/>
          <w:sz w:val="24"/>
          <w:szCs w:val="32"/>
        </w:rPr>
        <w:t>①</w:t>
      </w:r>
      <w:r w:rsidRPr="00B21087">
        <w:rPr>
          <w:rFonts w:hint="eastAsia"/>
          <w:b/>
          <w:bCs/>
          <w:sz w:val="24"/>
          <w:szCs w:val="32"/>
        </w:rPr>
        <w:t xml:space="preserve"> </w:t>
      </w:r>
      <w:r w:rsidRPr="00B21087">
        <w:rPr>
          <w:rFonts w:hint="eastAsia"/>
          <w:b/>
          <w:bCs/>
          <w:sz w:val="24"/>
          <w:szCs w:val="32"/>
        </w:rPr>
        <w:t>程序结构：</w:t>
      </w:r>
    </w:p>
    <w:p w14:paraId="7796B12C" w14:textId="77777777" w:rsidR="006F491E" w:rsidRDefault="006F491E" w:rsidP="006F374A">
      <w:pPr>
        <w:rPr>
          <w:rFonts w:hint="eastAsia"/>
          <w:sz w:val="24"/>
          <w:szCs w:val="32"/>
        </w:rPr>
      </w:pPr>
    </w:p>
    <w:p w14:paraId="571A091E" w14:textId="56FF11BE" w:rsidR="006F374A" w:rsidRDefault="006F491E" w:rsidP="006F374A">
      <w:pPr>
        <w:rPr>
          <w:sz w:val="24"/>
          <w:szCs w:val="32"/>
        </w:rPr>
      </w:pPr>
      <w:r>
        <w:rPr>
          <w:sz w:val="24"/>
          <w:szCs w:val="32"/>
        </w:rPr>
        <w:t>LSTM</w:t>
      </w:r>
      <w:r>
        <w:rPr>
          <w:rFonts w:hint="eastAsia"/>
          <w:sz w:val="24"/>
          <w:szCs w:val="32"/>
        </w:rPr>
        <w:t>.py</w:t>
      </w:r>
      <w:r>
        <w:rPr>
          <w:rFonts w:hint="eastAsia"/>
          <w:sz w:val="24"/>
          <w:szCs w:val="32"/>
        </w:rPr>
        <w:t>文件，其中包含是的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的模型类，以及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类</w:t>
      </w:r>
      <w:r w:rsidR="000C089A">
        <w:rPr>
          <w:rFonts w:hint="eastAsia"/>
          <w:sz w:val="24"/>
          <w:szCs w:val="32"/>
        </w:rPr>
        <w:t>属性值以及方法：</w:t>
      </w:r>
    </w:p>
    <w:p w14:paraId="12587E5E" w14:textId="02EEFAC3" w:rsidR="000C089A" w:rsidRDefault="000C089A" w:rsidP="006F374A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其中包含有</w:t>
      </w:r>
      <w:proofErr w:type="spellStart"/>
      <w:r>
        <w:rPr>
          <w:rFonts w:hint="eastAsia"/>
          <w:sz w:val="24"/>
          <w:szCs w:val="32"/>
        </w:rPr>
        <w:t>tag</w:t>
      </w:r>
      <w:r>
        <w:rPr>
          <w:sz w:val="24"/>
          <w:szCs w:val="32"/>
        </w:rPr>
        <w:t>_label</w:t>
      </w:r>
      <w:proofErr w:type="spellEnd"/>
      <w:r>
        <w:rPr>
          <w:rFonts w:hint="eastAsia"/>
          <w:sz w:val="24"/>
          <w:szCs w:val="32"/>
        </w:rPr>
        <w:t>即识别人名、地名、组织实体所对应的标签值</w:t>
      </w:r>
    </w:p>
    <w:p w14:paraId="2516CB5B" w14:textId="49AA3A6B" w:rsidR="000C089A" w:rsidRDefault="000C089A" w:rsidP="006F374A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类的初始化方法</w:t>
      </w:r>
      <w:proofErr w:type="spellStart"/>
      <w:r>
        <w:rPr>
          <w:rFonts w:hint="eastAsia"/>
          <w:sz w:val="24"/>
          <w:szCs w:val="32"/>
        </w:rPr>
        <w:t>init</w:t>
      </w:r>
      <w:proofErr w:type="spellEnd"/>
    </w:p>
    <w:p w14:paraId="228FE80D" w14:textId="3754D5BF" w:rsidR="000C089A" w:rsidRDefault="000C089A" w:rsidP="006F374A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以及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模型的正向方法</w:t>
      </w:r>
      <w:r>
        <w:rPr>
          <w:rFonts w:hint="eastAsia"/>
          <w:sz w:val="24"/>
          <w:szCs w:val="32"/>
        </w:rPr>
        <w:t>forward</w:t>
      </w:r>
    </w:p>
    <w:p w14:paraId="4C98C698" w14:textId="6C7D0A4E" w:rsidR="000C089A" w:rsidRPr="000C089A" w:rsidRDefault="000C089A" w:rsidP="006F374A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以及得出结果函数</w:t>
      </w:r>
      <w:r>
        <w:rPr>
          <w:rFonts w:hint="eastAsia"/>
          <w:sz w:val="24"/>
          <w:szCs w:val="32"/>
        </w:rPr>
        <w:t>test</w:t>
      </w:r>
    </w:p>
    <w:p w14:paraId="1EA6AE23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7B73384C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LSTM 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模型类</w:t>
      </w:r>
    </w:p>
    <w:p w14:paraId="0E43B5AC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通过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torch.nn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来训练网络</w:t>
      </w:r>
    </w:p>
    <w:p w14:paraId="569D36EA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'''</w:t>
      </w:r>
    </w:p>
    <w:p w14:paraId="68508805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torch</w:t>
      </w:r>
    </w:p>
    <w:p w14:paraId="747F1FEC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torch.nn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nn</w:t>
      </w:r>
      <w:proofErr w:type="spellEnd"/>
    </w:p>
    <w:p w14:paraId="4BF8A774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torch.nn.utils.rnn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pad_packed_sequence, pack_padded_sequence</w:t>
      </w:r>
    </w:p>
    <w:p w14:paraId="1D3CFDC3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7DFD58A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10FF5B5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089A">
        <w:rPr>
          <w:rFonts w:ascii="Consolas" w:eastAsia="宋体" w:hAnsi="Consolas" w:cs="宋体"/>
          <w:color w:val="C18401"/>
          <w:kern w:val="0"/>
          <w:szCs w:val="21"/>
        </w:rPr>
        <w:t>BiLSTM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nn.Module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C521426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tag_label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{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"O"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43DB9ECA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"B-PER"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"I-PER"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5B6792EF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"B-LOC"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"I-LOC"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2F7CB5B7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"B-ORG"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"I-ORG"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6</w:t>
      </w:r>
    </w:p>
    <w:p w14:paraId="5E53ED9E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 }</w:t>
      </w:r>
    </w:p>
    <w:p w14:paraId="54CFB2D2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F0BF5C2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089A">
        <w:rPr>
          <w:rFonts w:ascii="Consolas" w:eastAsia="宋体" w:hAnsi="Consolas" w:cs="宋体"/>
          <w:color w:val="4078F2"/>
          <w:kern w:val="0"/>
          <w:szCs w:val="21"/>
        </w:rPr>
        <w:t>__init_</w:t>
      </w:r>
      <w:proofErr w:type="gramStart"/>
      <w:r w:rsidRPr="000C089A">
        <w:rPr>
          <w:rFonts w:ascii="Consolas" w:eastAsia="宋体" w:hAnsi="Consolas" w:cs="宋体"/>
          <w:color w:val="4078F2"/>
          <w:kern w:val="0"/>
          <w:szCs w:val="21"/>
        </w:rPr>
        <w:t>_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self, vocab_size, emb_size, hidden_size, out_size):</w:t>
      </w:r>
    </w:p>
    <w:p w14:paraId="48DFFAA7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"""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初始化参数：</w:t>
      </w:r>
    </w:p>
    <w:p w14:paraId="539FB714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vocab_size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字典的大小</w:t>
      </w:r>
    </w:p>
    <w:p w14:paraId="313F4F03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emb_size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词向量的维数</w:t>
      </w:r>
    </w:p>
    <w:p w14:paraId="64C6EA46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hidden_size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：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隐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向量的维数</w:t>
      </w:r>
    </w:p>
    <w:p w14:paraId="3E166482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out_size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标注的种类</w:t>
      </w:r>
    </w:p>
    <w:p w14:paraId="7C1AAA56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"""</w:t>
      </w:r>
    </w:p>
    <w:p w14:paraId="2605A0A7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super(</w:t>
      </w:r>
      <w:proofErr w:type="spellStart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BiLSTM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self).__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init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__()</w:t>
      </w:r>
    </w:p>
    <w:p w14:paraId="40F0E070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self.embedding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nn.Embedding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vocab_size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emb_size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3DF043F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self.bilstm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nn.LSTM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emb_size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hidden_size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4DB2E3BD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batch_first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=</w:t>
      </w:r>
      <w:r w:rsidRPr="000C089A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62D7B76E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  bidirectional=</w:t>
      </w:r>
      <w:r w:rsidRPr="000C089A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8A4D4C6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683734B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self.lin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nn.Linear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*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hidden_size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out_size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BEAC309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849125A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0C089A">
        <w:rPr>
          <w:rFonts w:ascii="Consolas" w:eastAsia="宋体" w:hAnsi="Consolas" w:cs="宋体"/>
          <w:color w:val="4078F2"/>
          <w:kern w:val="0"/>
          <w:szCs w:val="21"/>
        </w:rPr>
        <w:t>forward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self,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sents_tensor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lengths):</w:t>
      </w:r>
    </w:p>
    <w:p w14:paraId="1651D7B2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emb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self.embedding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sents_tensor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)  </w:t>
      </w:r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[B, L, </w:t>
      </w:r>
      <w:proofErr w:type="spellStart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emb_size</w:t>
      </w:r>
      <w:proofErr w:type="spellEnd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]</w:t>
      </w:r>
    </w:p>
    <w:p w14:paraId="5CCC88B3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DA52E58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packed = pack_padded_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sequence(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emb, lengths, batch_first=</w:t>
      </w:r>
      <w:r w:rsidRPr="000C089A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4EFAE5A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rnn_out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_ = 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self.bilstm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(packed)</w:t>
      </w:r>
    </w:p>
    <w:p w14:paraId="6A007800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spellStart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rnn_</w:t>
      </w:r>
      <w:proofErr w:type="gramStart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out</w:t>
      </w:r>
      <w:proofErr w:type="spellEnd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:[</w:t>
      </w:r>
      <w:proofErr w:type="gramEnd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B, L, </w:t>
      </w:r>
      <w:proofErr w:type="spellStart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hidden_size</w:t>
      </w:r>
      <w:proofErr w:type="spellEnd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*2]</w:t>
      </w:r>
    </w:p>
    <w:p w14:paraId="2F0898E1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rnn_out, _ = pad_packed_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sequence(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rnn_out, batch_first=</w:t>
      </w:r>
      <w:r w:rsidRPr="000C089A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7DDB365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F382AB9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scores =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self.lin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rnn_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out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)  </w:t>
      </w:r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proofErr w:type="gramEnd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 [B, L, </w:t>
      </w:r>
      <w:proofErr w:type="spellStart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out_size</w:t>
      </w:r>
      <w:proofErr w:type="spellEnd"/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]</w:t>
      </w:r>
    </w:p>
    <w:p w14:paraId="78CBA696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7C2CF37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scores</w:t>
      </w:r>
    </w:p>
    <w:p w14:paraId="47943B3C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CB146DD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0C089A">
        <w:rPr>
          <w:rFonts w:ascii="Consolas" w:eastAsia="宋体" w:hAnsi="Consolas" w:cs="宋体"/>
          <w:color w:val="4078F2"/>
          <w:kern w:val="0"/>
          <w:szCs w:val="21"/>
        </w:rPr>
        <w:t>test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self,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sents_tensor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lengths):</w:t>
      </w:r>
    </w:p>
    <w:p w14:paraId="57F84C7F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logits = self.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forward(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sents_tensor, lengths)  </w:t>
      </w:r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[B, L, out_size]</w:t>
      </w:r>
    </w:p>
    <w:p w14:paraId="6B9B9786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batch_tagids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torch.max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logits, dim=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)[</w:t>
      </w:r>
      <w:r w:rsidRPr="000C089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4B10E564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23D14F4" w14:textId="77777777" w:rsidR="000C089A" w:rsidRPr="000C089A" w:rsidRDefault="000C089A" w:rsidP="000C089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batch_tagids</w:t>
      </w:r>
      <w:proofErr w:type="spellEnd"/>
    </w:p>
    <w:p w14:paraId="22D0233D" w14:textId="0B6A78E5" w:rsidR="000C089A" w:rsidRDefault="000C089A" w:rsidP="006F374A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data</w:t>
      </w:r>
      <w:r>
        <w:rPr>
          <w:sz w:val="24"/>
          <w:szCs w:val="32"/>
        </w:rPr>
        <w:t xml:space="preserve">.py </w:t>
      </w:r>
      <w:r>
        <w:rPr>
          <w:rFonts w:hint="eastAsia"/>
          <w:sz w:val="24"/>
          <w:szCs w:val="32"/>
        </w:rPr>
        <w:t>包含的是数据读取的文件</w:t>
      </w:r>
    </w:p>
    <w:p w14:paraId="0EACAF67" w14:textId="52F6BF67" w:rsidR="000C089A" w:rsidRDefault="000C089A" w:rsidP="006F374A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其中只包含有一个函数</w:t>
      </w:r>
      <w:proofErr w:type="spellStart"/>
      <w:r>
        <w:rPr>
          <w:rFonts w:hint="eastAsia"/>
          <w:sz w:val="24"/>
          <w:szCs w:val="32"/>
        </w:rPr>
        <w:t>build</w:t>
      </w:r>
      <w:r>
        <w:rPr>
          <w:sz w:val="24"/>
          <w:szCs w:val="32"/>
        </w:rPr>
        <w:t>_corpus</w:t>
      </w:r>
      <w:proofErr w:type="spellEnd"/>
      <w:r>
        <w:rPr>
          <w:rFonts w:hint="eastAsia"/>
          <w:sz w:val="24"/>
          <w:szCs w:val="32"/>
        </w:rPr>
        <w:t>，即读取</w:t>
      </w:r>
      <w:r w:rsidR="00CC5117">
        <w:rPr>
          <w:rFonts w:hint="eastAsia"/>
          <w:sz w:val="24"/>
          <w:szCs w:val="32"/>
        </w:rPr>
        <w:t>文件中的数据</w:t>
      </w:r>
    </w:p>
    <w:p w14:paraId="096D80D3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0A14F"/>
          <w:kern w:val="0"/>
          <w:szCs w:val="21"/>
        </w:rPr>
        <w:t>'''</w:t>
      </w:r>
    </w:p>
    <w:p w14:paraId="48F3C983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用作读取数据</w:t>
      </w:r>
    </w:p>
    <w:p w14:paraId="3B4D6335" w14:textId="0F4121AE" w:rsidR="000C089A" w:rsidRPr="000C089A" w:rsidRDefault="000C089A" w:rsidP="00CC511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'''</w:t>
      </w:r>
    </w:p>
    <w:p w14:paraId="22E3B6D1" w14:textId="20A7A83C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4E930E4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089A">
        <w:rPr>
          <w:rFonts w:ascii="Consolas" w:eastAsia="宋体" w:hAnsi="Consolas" w:cs="宋体"/>
          <w:color w:val="4078F2"/>
          <w:kern w:val="0"/>
          <w:szCs w:val="21"/>
        </w:rPr>
        <w:t>build_corpus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filepath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510560CF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"""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读取数据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565FD810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5F0C91C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word_lists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[] </w:t>
      </w:r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词列表</w:t>
      </w:r>
    </w:p>
    <w:p w14:paraId="71601534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tag_lists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[] </w:t>
      </w:r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C089A">
        <w:rPr>
          <w:rFonts w:ascii="Consolas" w:eastAsia="宋体" w:hAnsi="Consolas" w:cs="宋体"/>
          <w:i/>
          <w:iCs/>
          <w:color w:val="A0A1A7"/>
          <w:kern w:val="0"/>
          <w:szCs w:val="21"/>
        </w:rPr>
        <w:t>状态列表</w:t>
      </w:r>
    </w:p>
    <w:p w14:paraId="0E1A6A86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with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filepath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'r'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, encoding=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f:</w:t>
      </w:r>
    </w:p>
    <w:p w14:paraId="26754942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word_list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7C8833C0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tag_list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10365798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line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f:</w:t>
      </w:r>
    </w:p>
    <w:p w14:paraId="0FCB2C07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line !</w:t>
      </w:r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= 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064B8CD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word, tag = </w:t>
      </w:r>
      <w:proofErr w:type="spellStart"/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line.strip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C089A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).split()</w:t>
      </w:r>
    </w:p>
    <w:p w14:paraId="3312430D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word_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list.append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(word)</w:t>
      </w:r>
    </w:p>
    <w:p w14:paraId="5EA31480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tag_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list.append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(tag)</w:t>
      </w:r>
    </w:p>
    <w:p w14:paraId="3156655E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A7B8C15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word_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lists.append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word_list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0B9DFAA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tag_</w:t>
      </w:r>
      <w:proofErr w:type="gramStart"/>
      <w:r w:rsidRPr="000C089A">
        <w:rPr>
          <w:rFonts w:ascii="Consolas" w:eastAsia="宋体" w:hAnsi="Consolas" w:cs="宋体"/>
          <w:color w:val="5C5C5C"/>
          <w:kern w:val="0"/>
          <w:szCs w:val="21"/>
        </w:rPr>
        <w:t>lists.append</w:t>
      </w:r>
      <w:proofErr w:type="spellEnd"/>
      <w:proofErr w:type="gramEnd"/>
      <w:r w:rsidRPr="000C08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tag_list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5C65507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word_list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24B89FF9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tag_list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59DDD04C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D8CE055" w14:textId="77777777" w:rsidR="000C089A" w:rsidRPr="000C089A" w:rsidRDefault="000C089A" w:rsidP="000C089A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089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C089A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C089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word_lists</w:t>
      </w:r>
      <w:proofErr w:type="spellEnd"/>
      <w:r w:rsidRPr="000C089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C089A">
        <w:rPr>
          <w:rFonts w:ascii="Consolas" w:eastAsia="宋体" w:hAnsi="Consolas" w:cs="宋体"/>
          <w:color w:val="5C5C5C"/>
          <w:kern w:val="0"/>
          <w:szCs w:val="21"/>
        </w:rPr>
        <w:t>tag_lists</w:t>
      </w:r>
      <w:proofErr w:type="spellEnd"/>
    </w:p>
    <w:p w14:paraId="2C07F8AC" w14:textId="77777777" w:rsidR="00CC5117" w:rsidRDefault="00CC5117" w:rsidP="006F374A">
      <w:pPr>
        <w:rPr>
          <w:sz w:val="24"/>
          <w:szCs w:val="32"/>
        </w:rPr>
      </w:pPr>
    </w:p>
    <w:p w14:paraId="47EAA815" w14:textId="7E7E9C94" w:rsidR="000C089A" w:rsidRDefault="00CC5117" w:rsidP="006F374A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</w:t>
      </w:r>
      <w:r>
        <w:rPr>
          <w:sz w:val="24"/>
          <w:szCs w:val="32"/>
        </w:rPr>
        <w:t>ain</w:t>
      </w:r>
      <w:r>
        <w:rPr>
          <w:rFonts w:hint="eastAsia"/>
          <w:sz w:val="24"/>
          <w:szCs w:val="32"/>
        </w:rPr>
        <w:t>.py</w:t>
      </w:r>
      <w:r>
        <w:rPr>
          <w:rFonts w:hint="eastAsia"/>
          <w:sz w:val="24"/>
          <w:szCs w:val="32"/>
        </w:rPr>
        <w:t>是程序的主函数，包含有数据读取、模型的训练模块，模型的载入与保存，将测试结果写入文件中的功能。</w:t>
      </w:r>
    </w:p>
    <w:p w14:paraId="64FE0F2E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data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build_corpus</w:t>
      </w:r>
      <w:proofErr w:type="spellEnd"/>
    </w:p>
    <w:p w14:paraId="01993467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LSTM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BiLSTM</w:t>
      </w:r>
      <w:proofErr w:type="spellEnd"/>
    </w:p>
    <w:p w14:paraId="6D7BFAFA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pickle</w:t>
      </w:r>
    </w:p>
    <w:p w14:paraId="4858456D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D6C4EAB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4078F2"/>
          <w:kern w:val="0"/>
          <w:szCs w:val="21"/>
        </w:rPr>
        <w:t>extend_</w:t>
      </w:r>
      <w:proofErr w:type="gramStart"/>
      <w:r w:rsidRPr="00CC5117">
        <w:rPr>
          <w:rFonts w:ascii="Consolas" w:eastAsia="宋体" w:hAnsi="Consolas" w:cs="宋体"/>
          <w:color w:val="4078F2"/>
          <w:kern w:val="0"/>
          <w:szCs w:val="21"/>
        </w:rPr>
        <w:t>maps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word2id, tag2id):</w:t>
      </w:r>
    </w:p>
    <w:p w14:paraId="3F1301CA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word2id[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'&lt;</w:t>
      </w:r>
      <w:proofErr w:type="spellStart"/>
      <w:r w:rsidRPr="00CC5117">
        <w:rPr>
          <w:rFonts w:ascii="Consolas" w:eastAsia="宋体" w:hAnsi="Consolas" w:cs="宋体"/>
          <w:color w:val="50A14F"/>
          <w:kern w:val="0"/>
          <w:szCs w:val="21"/>
        </w:rPr>
        <w:t>unk</w:t>
      </w:r>
      <w:proofErr w:type="spellEnd"/>
      <w:r w:rsidRPr="00CC5117">
        <w:rPr>
          <w:rFonts w:ascii="Consolas" w:eastAsia="宋体" w:hAnsi="Consolas" w:cs="宋体"/>
          <w:color w:val="50A14F"/>
          <w:kern w:val="0"/>
          <w:szCs w:val="21"/>
        </w:rPr>
        <w:t>&gt;'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(word2id)</w:t>
      </w:r>
    </w:p>
    <w:p w14:paraId="57386C09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word2id[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'&lt;pad&gt;'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(word2id)</w:t>
      </w:r>
    </w:p>
    <w:p w14:paraId="2A958451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tag2id[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'&lt;</w:t>
      </w:r>
      <w:proofErr w:type="spellStart"/>
      <w:r w:rsidRPr="00CC5117">
        <w:rPr>
          <w:rFonts w:ascii="Consolas" w:eastAsia="宋体" w:hAnsi="Consolas" w:cs="宋体"/>
          <w:color w:val="50A14F"/>
          <w:kern w:val="0"/>
          <w:szCs w:val="21"/>
        </w:rPr>
        <w:t>unk</w:t>
      </w:r>
      <w:proofErr w:type="spellEnd"/>
      <w:r w:rsidRPr="00CC5117">
        <w:rPr>
          <w:rFonts w:ascii="Consolas" w:eastAsia="宋体" w:hAnsi="Consolas" w:cs="宋体"/>
          <w:color w:val="50A14F"/>
          <w:kern w:val="0"/>
          <w:szCs w:val="21"/>
        </w:rPr>
        <w:t>&gt;'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(tag2id)</w:t>
      </w:r>
    </w:p>
    <w:p w14:paraId="4501D23F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tag2id[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'&lt;pad&gt;'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(tag2id)</w:t>
      </w:r>
    </w:p>
    <w:p w14:paraId="71EB84EA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word2id, tag2id</w:t>
      </w:r>
    </w:p>
    <w:p w14:paraId="7356F087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9565E0E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4078F2"/>
          <w:kern w:val="0"/>
          <w:szCs w:val="21"/>
        </w:rPr>
        <w:t>save_</w:t>
      </w:r>
      <w:proofErr w:type="gramStart"/>
      <w:r w:rsidRPr="00CC5117">
        <w:rPr>
          <w:rFonts w:ascii="Consolas" w:eastAsia="宋体" w:hAnsi="Consolas" w:cs="宋体"/>
          <w:color w:val="4078F2"/>
          <w:kern w:val="0"/>
          <w:szCs w:val="21"/>
        </w:rPr>
        <w:t>model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model,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file_name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31633865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"""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用于保存模型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46775774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with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file_name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CC5117">
        <w:rPr>
          <w:rFonts w:ascii="Consolas" w:eastAsia="宋体" w:hAnsi="Consolas" w:cs="宋体"/>
          <w:color w:val="50A14F"/>
          <w:kern w:val="0"/>
          <w:szCs w:val="21"/>
        </w:rPr>
        <w:t>wb</w:t>
      </w:r>
      <w:proofErr w:type="spellEnd"/>
      <w:r w:rsidRPr="00CC5117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f:</w:t>
      </w:r>
    </w:p>
    <w:p w14:paraId="6B62D208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pickle.dump</w:t>
      </w:r>
      <w:proofErr w:type="spellEnd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(model, f)</w:t>
      </w:r>
    </w:p>
    <w:p w14:paraId="49207564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D445A29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4078F2"/>
          <w:kern w:val="0"/>
          <w:szCs w:val="21"/>
        </w:rPr>
        <w:t>load_model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file_name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4243D91F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"""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用于加载模型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3FED486A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with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spellStart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file_name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CC5117">
        <w:rPr>
          <w:rFonts w:ascii="Consolas" w:eastAsia="宋体" w:hAnsi="Consolas" w:cs="宋体"/>
          <w:color w:val="50A14F"/>
          <w:kern w:val="0"/>
          <w:szCs w:val="21"/>
        </w:rPr>
        <w:t>rb</w:t>
      </w:r>
      <w:proofErr w:type="spellEnd"/>
      <w:r w:rsidRPr="00CC5117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f:</w:t>
      </w:r>
    </w:p>
    <w:p w14:paraId="0CFFCF4C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model = </w:t>
      </w:r>
      <w:proofErr w:type="spellStart"/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pickle.load</w:t>
      </w:r>
      <w:proofErr w:type="spellEnd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(f)</w:t>
      </w:r>
    </w:p>
    <w:p w14:paraId="4CC04058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model</w:t>
      </w:r>
    </w:p>
    <w:p w14:paraId="0671507B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429305C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C5117">
        <w:rPr>
          <w:rFonts w:ascii="Consolas" w:eastAsia="宋体" w:hAnsi="Consolas" w:cs="宋体"/>
          <w:color w:val="4078F2"/>
          <w:kern w:val="0"/>
          <w:szCs w:val="21"/>
        </w:rPr>
        <w:t>bilstm_</w:t>
      </w:r>
      <w:proofErr w:type="gramStart"/>
      <w:r w:rsidRPr="00CC5117">
        <w:rPr>
          <w:rFonts w:ascii="Consolas" w:eastAsia="宋体" w:hAnsi="Consolas" w:cs="宋体"/>
          <w:color w:val="4078F2"/>
          <w:kern w:val="0"/>
          <w:szCs w:val="21"/>
        </w:rPr>
        <w:t>train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train_word_lists, train_tag_lists, dev_word_lists, dev_tag_lists, test_word_lists, test_tag_lists, word2id, tag2id):</w:t>
      </w:r>
    </w:p>
    <w:p w14:paraId="7B3123AB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vocab_size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(word2id)</w:t>
      </w:r>
    </w:p>
    <w:p w14:paraId="273246B1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out_size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(tag2id)</w:t>
      </w:r>
    </w:p>
    <w:p w14:paraId="4ECEB99C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bilstm_model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BiLSTM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vocab_size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300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out_size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BB3702F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bilstm_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model.train</w:t>
      </w:r>
      <w:proofErr w:type="spellEnd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train_word_lists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train_tag_lists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5DE3A519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dev_word_lists, dev_tag_lists, word2id, tag2id)</w:t>
      </w:r>
    </w:p>
    <w:p w14:paraId="01418AD3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save_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model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bilstm_model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CC5117">
        <w:rPr>
          <w:rFonts w:ascii="Consolas" w:eastAsia="宋体" w:hAnsi="Consolas" w:cs="宋体"/>
          <w:color w:val="50A14F"/>
          <w:kern w:val="0"/>
          <w:szCs w:val="21"/>
        </w:rPr>
        <w:t>bilstm.pkl</w:t>
      </w:r>
      <w:proofErr w:type="spellEnd"/>
      <w:r w:rsidRPr="00CC5117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A7772DB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37E09DC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pred_tag_lists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bilstm_model.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</w:p>
    <w:p w14:paraId="754D1B1B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test_word_lists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word2id, tag2id)</w:t>
      </w:r>
    </w:p>
    <w:p w14:paraId="2A15C103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F9A60A4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pred_tag_lists</w:t>
      </w:r>
      <w:proofErr w:type="spellEnd"/>
    </w:p>
    <w:p w14:paraId="007A312C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ABD244C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CC5117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7526641B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第一步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读取数据：</w:t>
      </w:r>
    </w:p>
    <w:p w14:paraId="5CDB45B6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train_word_lists, train_tag_lists, word2id, tag2id = build_corpus(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"train.txt"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30E3227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dev_word_lists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dev_tag_lists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build_corpus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"dev.txt"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2A6F69C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test_word_lists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build_corpus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"test.txt"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A4F7C7D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6679BA1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第二步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训练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Bi-LSTM:</w:t>
      </w:r>
    </w:p>
    <w:p w14:paraId="2FCA4F9F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#LSTM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模型训练需要再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word2id tag2id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中国加入标志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&lt;pad&gt; &lt;</w:t>
      </w:r>
      <w:proofErr w:type="spellStart"/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unk</w:t>
      </w:r>
      <w:proofErr w:type="spellEnd"/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&gt;</w:t>
      </w:r>
    </w:p>
    <w:p w14:paraId="7F5D6252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bilstm_word2id, bilstm_tag2id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extend_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maps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word2id, tag2id)</w:t>
      </w:r>
    </w:p>
    <w:p w14:paraId="3C91E2A5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3B09B59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9448324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lstm_pred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bilstm_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train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</w:p>
    <w:p w14:paraId="0467E5CE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train_word_lists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train_tag_lists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20E7CEA1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dev_word_lists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dev_tag_lists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77EEB234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test_word_lists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test_tag_lists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1B376C2E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bilstm_word2id, bilstm_tag2id,</w:t>
      </w:r>
    </w:p>
    <w:p w14:paraId="383DDAC8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)</w:t>
      </w:r>
    </w:p>
    <w:p w14:paraId="37FEFBBB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print(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lstm_pred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C0BFCF0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2F37263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第三步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载入模型进行识别：</w:t>
      </w:r>
    </w:p>
    <w:p w14:paraId="5077E25B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bilstm_word2id, bilstm_tag2id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extend_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maps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word2id, tag2id)</w:t>
      </w:r>
    </w:p>
    <w:p w14:paraId="2233A537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bilstm_model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load_model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CC5117">
        <w:rPr>
          <w:rFonts w:ascii="Consolas" w:eastAsia="宋体" w:hAnsi="Consolas" w:cs="宋体"/>
          <w:color w:val="50A14F"/>
          <w:kern w:val="0"/>
          <w:szCs w:val="21"/>
        </w:rPr>
        <w:t>bilistm.pkl</w:t>
      </w:r>
      <w:proofErr w:type="spellEnd"/>
      <w:r w:rsidRPr="00CC5117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255E588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target_tag_list = bilstm_model.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test(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test_word_lists, test_tag_lists,</w:t>
      </w:r>
    </w:p>
    <w:p w14:paraId="24534EE0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                       bilstm_word2id, bilstm_tag2id)</w:t>
      </w:r>
    </w:p>
    <w:p w14:paraId="2B05B142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gramStart"/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print</w:t>
      </w:r>
      <w:proofErr w:type="gramEnd"/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(</w:t>
      </w:r>
      <w:proofErr w:type="spellStart"/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target_tag_list</w:t>
      </w:r>
      <w:proofErr w:type="spellEnd"/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146DE834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771C158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第四步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CC5117">
        <w:rPr>
          <w:rFonts w:ascii="Consolas" w:eastAsia="宋体" w:hAnsi="Consolas" w:cs="宋体"/>
          <w:i/>
          <w:iCs/>
          <w:color w:val="A0A1A7"/>
          <w:kern w:val="0"/>
          <w:szCs w:val="21"/>
        </w:rPr>
        <w:t>将数据写入测试结果文件中</w:t>
      </w:r>
    </w:p>
    <w:p w14:paraId="42133E7C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tag_label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{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"O"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7750FC00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        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"B-PER"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"I-PER"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78E08DD9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        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"B-LOC"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"I-LOC"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59AEB5CA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        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"B-ORG"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"I-ORG"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CC5117">
        <w:rPr>
          <w:rFonts w:ascii="Consolas" w:eastAsia="宋体" w:hAnsi="Consolas" w:cs="宋体"/>
          <w:color w:val="986801"/>
          <w:kern w:val="0"/>
          <w:szCs w:val="21"/>
        </w:rPr>
        <w:t>6</w:t>
      </w:r>
    </w:p>
    <w:p w14:paraId="1E80FF3F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         }</w:t>
      </w:r>
    </w:p>
    <w:p w14:paraId="55CCC6D6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tag_label_list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[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i,j</w:t>
      </w:r>
      <w:proofErr w:type="spellEnd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tag_label.items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()]</w:t>
      </w:r>
    </w:p>
    <w:p w14:paraId="2BF4ED5D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fw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open(</w:t>
      </w:r>
      <w:proofErr w:type="gramEnd"/>
      <w:r w:rsidRPr="00CC5117">
        <w:rPr>
          <w:rFonts w:ascii="Consolas" w:eastAsia="宋体" w:hAnsi="Consolas" w:cs="宋体"/>
          <w:color w:val="50A14F"/>
          <w:kern w:val="0"/>
          <w:szCs w:val="21"/>
        </w:rPr>
        <w:t>"ans.txt"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'w'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, encoding =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"utf-8"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E42D8A8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word,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taglist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zip(</w:t>
      </w:r>
      <w:proofErr w:type="spellStart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test_word_lists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target_tag_list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157E9700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taglist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C5117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C5117">
        <w:rPr>
          <w:rFonts w:ascii="Consolas" w:eastAsia="宋体" w:hAnsi="Consolas" w:cs="宋体"/>
          <w:color w:val="5C5C5C"/>
          <w:kern w:val="0"/>
          <w:szCs w:val="21"/>
        </w:rPr>
        <w:t>tag_label</w:t>
      </w:r>
      <w:proofErr w:type="spellEnd"/>
      <w:r w:rsidRPr="00CC5117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3473991E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fw.write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(word +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"\t"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+ tag_label_list[taglist] +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"\n"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1C5DDA1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ED43923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fw.close</w:t>
      </w:r>
      <w:proofErr w:type="spellEnd"/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1EA0D0C7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A762CB3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 __name__ == </w:t>
      </w:r>
      <w:r w:rsidRPr="00CC5117">
        <w:rPr>
          <w:rFonts w:ascii="Consolas" w:eastAsia="宋体" w:hAnsi="Consolas" w:cs="宋体"/>
          <w:color w:val="50A14F"/>
          <w:kern w:val="0"/>
          <w:szCs w:val="21"/>
        </w:rPr>
        <w:t>"__main__"</w:t>
      </w:r>
      <w:r w:rsidRPr="00CC5117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29D90AA" w14:textId="77777777" w:rsidR="00CC5117" w:rsidRPr="00CC5117" w:rsidRDefault="00CC5117" w:rsidP="00CC511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C51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CC5117">
        <w:rPr>
          <w:rFonts w:ascii="Consolas" w:eastAsia="宋体" w:hAnsi="Consolas" w:cs="宋体"/>
          <w:color w:val="5C5C5C"/>
          <w:kern w:val="0"/>
          <w:szCs w:val="21"/>
        </w:rPr>
        <w:t>main(</w:t>
      </w:r>
      <w:proofErr w:type="gramEnd"/>
      <w:r w:rsidRPr="00CC5117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1CB56A6" w14:textId="1A79880E" w:rsidR="00CC5117" w:rsidRDefault="00CC5117" w:rsidP="006F374A">
      <w:pPr>
        <w:rPr>
          <w:sz w:val="24"/>
          <w:szCs w:val="32"/>
        </w:rPr>
      </w:pPr>
    </w:p>
    <w:p w14:paraId="14432EF0" w14:textId="510B8C8A" w:rsidR="00685066" w:rsidRPr="00B21087" w:rsidRDefault="00685066" w:rsidP="006F374A">
      <w:pPr>
        <w:rPr>
          <w:rFonts w:hint="eastAsia"/>
          <w:b/>
          <w:bCs/>
          <w:sz w:val="24"/>
          <w:szCs w:val="32"/>
        </w:rPr>
      </w:pPr>
      <w:r w:rsidRPr="00B21087">
        <w:rPr>
          <w:rFonts w:hint="eastAsia"/>
          <w:b/>
          <w:bCs/>
          <w:sz w:val="24"/>
          <w:szCs w:val="32"/>
        </w:rPr>
        <w:t>②算法设计：</w:t>
      </w:r>
    </w:p>
    <w:p w14:paraId="7C16B2D8" w14:textId="0F2B47BD" w:rsidR="006B1700" w:rsidRDefault="00685066" w:rsidP="006F374A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本算法通过</w:t>
      </w:r>
      <w:proofErr w:type="spellStart"/>
      <w:r w:rsidR="00D25262">
        <w:rPr>
          <w:rFonts w:hint="eastAsia"/>
          <w:sz w:val="24"/>
          <w:szCs w:val="32"/>
        </w:rPr>
        <w:t>bi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proofErr w:type="spellEnd"/>
      <w:r>
        <w:rPr>
          <w:rFonts w:hint="eastAsia"/>
          <w:sz w:val="24"/>
          <w:szCs w:val="32"/>
        </w:rPr>
        <w:t>网络来求解，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网络的模式如</w:t>
      </w:r>
      <w:r w:rsidR="006B1700">
        <w:rPr>
          <w:rFonts w:hint="eastAsia"/>
          <w:sz w:val="24"/>
          <w:szCs w:val="32"/>
        </w:rPr>
        <w:t>下</w:t>
      </w:r>
      <w:r>
        <w:rPr>
          <w:rFonts w:hint="eastAsia"/>
          <w:sz w:val="24"/>
          <w:szCs w:val="32"/>
        </w:rPr>
        <w:t>图</w:t>
      </w:r>
      <w:r w:rsidR="006B1700">
        <w:rPr>
          <w:rFonts w:hint="eastAsia"/>
          <w:sz w:val="24"/>
          <w:szCs w:val="32"/>
        </w:rPr>
        <w:t>所示：</w:t>
      </w:r>
    </w:p>
    <w:p w14:paraId="0B462E98" w14:textId="184AE943" w:rsidR="00685066" w:rsidRDefault="00D25262" w:rsidP="006F374A">
      <w:pPr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2BB43AC4" wp14:editId="1DAF9481">
            <wp:extent cx="4878837" cy="36118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595" r="-868" b="6745"/>
                    <a:stretch/>
                  </pic:blipFill>
                  <pic:spPr bwMode="auto">
                    <a:xfrm>
                      <a:off x="0" y="0"/>
                      <a:ext cx="4887389" cy="361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4C722" w14:textId="231774AE" w:rsidR="00D25262" w:rsidRPr="00D25262" w:rsidRDefault="00D25262" w:rsidP="00D25262">
      <w:pPr>
        <w:ind w:firstLineChars="200" w:firstLine="48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是一种特殊的</w:t>
      </w:r>
      <w:r>
        <w:rPr>
          <w:rFonts w:hint="eastAsia"/>
          <w:sz w:val="24"/>
          <w:szCs w:val="32"/>
        </w:rPr>
        <w:t>R</w:t>
      </w:r>
      <w:r>
        <w:rPr>
          <w:sz w:val="24"/>
          <w:szCs w:val="32"/>
        </w:rPr>
        <w:t>NN</w:t>
      </w:r>
      <w:r>
        <w:rPr>
          <w:rFonts w:hint="eastAsia"/>
          <w:sz w:val="24"/>
          <w:szCs w:val="32"/>
        </w:rPr>
        <w:t>类型，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用于学习长期以来信息。</w:t>
      </w:r>
      <w:r w:rsidR="00EC63DE" w:rsidRPr="00EC63DE">
        <w:rPr>
          <w:rFonts w:hint="eastAsia"/>
          <w:sz w:val="24"/>
          <w:szCs w:val="32"/>
        </w:rPr>
        <w:t>LSTM</w:t>
      </w:r>
      <w:r w:rsidR="00EC63DE" w:rsidRPr="00EC63DE">
        <w:rPr>
          <w:rFonts w:hint="eastAsia"/>
          <w:sz w:val="24"/>
          <w:szCs w:val="32"/>
        </w:rPr>
        <w:t>是依靠神经网络超强的非线性拟合能力，在训练时将样本通过高维空间中的复杂非线性变换，学习到从样本到标注的函数，之后使用这个函数为指定的样本预测每个</w:t>
      </w:r>
      <w:r w:rsidR="00EC63DE" w:rsidRPr="00EC63DE">
        <w:rPr>
          <w:rFonts w:hint="eastAsia"/>
          <w:sz w:val="24"/>
          <w:szCs w:val="32"/>
        </w:rPr>
        <w:t>token</w:t>
      </w:r>
      <w:r w:rsidR="00EC63DE" w:rsidRPr="00EC63DE">
        <w:rPr>
          <w:rFonts w:hint="eastAsia"/>
          <w:sz w:val="24"/>
          <w:szCs w:val="32"/>
        </w:rPr>
        <w:t>的标注。</w:t>
      </w:r>
      <w:r>
        <w:rPr>
          <w:rFonts w:hint="eastAsia"/>
          <w:sz w:val="24"/>
          <w:szCs w:val="32"/>
        </w:rPr>
        <w:t>我们</w:t>
      </w:r>
      <w:r>
        <w:rPr>
          <w:rFonts w:hint="eastAsia"/>
          <w:sz w:val="24"/>
          <w:szCs w:val="32"/>
        </w:rPr>
        <w:t>使用</w:t>
      </w:r>
      <w:proofErr w:type="spellStart"/>
      <w:r>
        <w:rPr>
          <w:rFonts w:hint="eastAsia"/>
          <w:sz w:val="24"/>
          <w:szCs w:val="32"/>
        </w:rPr>
        <w:t>torch</w:t>
      </w:r>
      <w:r>
        <w:rPr>
          <w:sz w:val="24"/>
          <w:szCs w:val="32"/>
        </w:rPr>
        <w:t>.nn.LSTM</w:t>
      </w:r>
      <w:proofErr w:type="spellEnd"/>
      <w:r>
        <w:rPr>
          <w:sz w:val="24"/>
          <w:szCs w:val="32"/>
        </w:rPr>
        <w:t>()</w:t>
      </w:r>
      <w:r>
        <w:rPr>
          <w:rFonts w:hint="eastAsia"/>
          <w:sz w:val="24"/>
          <w:szCs w:val="32"/>
        </w:rPr>
        <w:t>来进行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模型的构造。其中包含，</w:t>
      </w:r>
      <w:proofErr w:type="spellStart"/>
      <w:r>
        <w:rPr>
          <w:rFonts w:hint="eastAsia"/>
          <w:sz w:val="24"/>
          <w:szCs w:val="32"/>
        </w:rPr>
        <w:t>input</w:t>
      </w:r>
      <w:r>
        <w:rPr>
          <w:sz w:val="24"/>
          <w:szCs w:val="32"/>
        </w:rPr>
        <w:t>_size</w:t>
      </w:r>
      <w:proofErr w:type="spellEnd"/>
      <w:r>
        <w:rPr>
          <w:rFonts w:hint="eastAsia"/>
          <w:sz w:val="24"/>
          <w:szCs w:val="32"/>
        </w:rPr>
        <w:t>为输入到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单元的维度，</w:t>
      </w:r>
      <w:proofErr w:type="spellStart"/>
      <w:r>
        <w:rPr>
          <w:rFonts w:hint="eastAsia"/>
          <w:sz w:val="24"/>
          <w:szCs w:val="32"/>
        </w:rPr>
        <w:t>hidden</w:t>
      </w:r>
      <w:r>
        <w:rPr>
          <w:sz w:val="24"/>
          <w:szCs w:val="32"/>
        </w:rPr>
        <w:t>_size</w:t>
      </w:r>
      <w:proofErr w:type="spellEnd"/>
      <w:r>
        <w:rPr>
          <w:rFonts w:hint="eastAsia"/>
          <w:sz w:val="24"/>
          <w:szCs w:val="32"/>
        </w:rPr>
        <w:t>确定隐含层的维度，之后经过的</w:t>
      </w:r>
      <w:r>
        <w:rPr>
          <w:rFonts w:hint="eastAsia"/>
          <w:sz w:val="24"/>
          <w:szCs w:val="32"/>
        </w:rPr>
        <w:t>Layers</w:t>
      </w:r>
      <w:r>
        <w:rPr>
          <w:rFonts w:hint="eastAsia"/>
          <w:sz w:val="24"/>
          <w:szCs w:val="32"/>
        </w:rPr>
        <w:t>为叠加的层数。</w:t>
      </w:r>
    </w:p>
    <w:p w14:paraId="02AC2AE2" w14:textId="60E6C21E" w:rsidR="0010781E" w:rsidRDefault="00EC63DE" w:rsidP="0010781E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如图，先通过</w:t>
      </w:r>
      <w:proofErr w:type="gramStart"/>
      <w:r>
        <w:rPr>
          <w:rFonts w:hint="eastAsia"/>
          <w:sz w:val="24"/>
          <w:szCs w:val="32"/>
        </w:rPr>
        <w:t>单热点</w:t>
      </w:r>
      <w:proofErr w:type="gramEnd"/>
      <w:r>
        <w:rPr>
          <w:rFonts w:hint="eastAsia"/>
          <w:sz w:val="24"/>
          <w:szCs w:val="32"/>
        </w:rPr>
        <w:t>将词转化成向量，通过词向量作为</w:t>
      </w:r>
      <w:r>
        <w:rPr>
          <w:rFonts w:hint="eastAsia"/>
          <w:sz w:val="24"/>
          <w:szCs w:val="32"/>
        </w:rPr>
        <w:t>Look</w:t>
      </w:r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up</w:t>
      </w:r>
      <w:r>
        <w:rPr>
          <w:sz w:val="24"/>
          <w:szCs w:val="32"/>
        </w:rPr>
        <w:t xml:space="preserve"> L</w:t>
      </w:r>
      <w:r>
        <w:rPr>
          <w:rFonts w:hint="eastAsia"/>
          <w:sz w:val="24"/>
          <w:szCs w:val="32"/>
        </w:rPr>
        <w:t>ayer</w:t>
      </w:r>
      <w:r>
        <w:rPr>
          <w:rFonts w:hint="eastAsia"/>
          <w:sz w:val="24"/>
          <w:szCs w:val="32"/>
        </w:rPr>
        <w:t>，输入到前向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，经过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forward</w:t>
      </w:r>
      <w:r>
        <w:rPr>
          <w:rFonts w:hint="eastAsia"/>
          <w:sz w:val="24"/>
          <w:szCs w:val="32"/>
        </w:rPr>
        <w:t>层之后得到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输出</w:t>
      </w:r>
      <w:r w:rsidR="0010781E">
        <w:rPr>
          <w:rFonts w:hint="eastAsia"/>
          <w:sz w:val="24"/>
          <w:szCs w:val="32"/>
        </w:rPr>
        <w:t>。</w:t>
      </w:r>
      <w:r w:rsidR="00D25262">
        <w:rPr>
          <w:rFonts w:hint="eastAsia"/>
          <w:sz w:val="24"/>
          <w:szCs w:val="32"/>
        </w:rPr>
        <w:t>经过</w:t>
      </w:r>
      <w:r w:rsidR="00D25262">
        <w:rPr>
          <w:rFonts w:hint="eastAsia"/>
          <w:sz w:val="24"/>
          <w:szCs w:val="32"/>
        </w:rPr>
        <w:t>forward</w:t>
      </w:r>
      <w:r w:rsidR="00D25262">
        <w:rPr>
          <w:rFonts w:hint="eastAsia"/>
          <w:sz w:val="24"/>
          <w:szCs w:val="32"/>
        </w:rPr>
        <w:t>层之后在经过一次反向传播层，</w:t>
      </w:r>
      <w:r w:rsidR="00B21087">
        <w:rPr>
          <w:rFonts w:hint="eastAsia"/>
          <w:sz w:val="24"/>
          <w:szCs w:val="32"/>
        </w:rPr>
        <w:t>双向</w:t>
      </w:r>
      <w:r w:rsidR="00B21087">
        <w:rPr>
          <w:rFonts w:hint="eastAsia"/>
          <w:sz w:val="24"/>
          <w:szCs w:val="32"/>
        </w:rPr>
        <w:t>L</w:t>
      </w:r>
      <w:r w:rsidR="00B21087">
        <w:rPr>
          <w:sz w:val="24"/>
          <w:szCs w:val="32"/>
        </w:rPr>
        <w:t>STM</w:t>
      </w:r>
      <w:r w:rsidR="00B21087">
        <w:rPr>
          <w:rFonts w:hint="eastAsia"/>
          <w:sz w:val="24"/>
          <w:szCs w:val="32"/>
        </w:rPr>
        <w:t>能更好的捕捉序列之间的依赖关系。</w:t>
      </w:r>
      <w:r w:rsidR="0010781E">
        <w:rPr>
          <w:rFonts w:hint="eastAsia"/>
          <w:sz w:val="24"/>
          <w:szCs w:val="32"/>
        </w:rPr>
        <w:t>根据神经网络学习的标注的函数，得到每个词向量的结果，根据代码中的值，主要为</w:t>
      </w:r>
      <w:r w:rsidR="0010781E">
        <w:rPr>
          <w:rFonts w:hint="eastAsia"/>
          <w:sz w:val="24"/>
          <w:szCs w:val="32"/>
        </w:rPr>
        <w:t>B</w:t>
      </w:r>
      <w:r w:rsidR="0010781E">
        <w:rPr>
          <w:sz w:val="24"/>
          <w:szCs w:val="32"/>
        </w:rPr>
        <w:t>I</w:t>
      </w:r>
      <w:r w:rsidR="0010781E">
        <w:rPr>
          <w:rFonts w:hint="eastAsia"/>
          <w:sz w:val="24"/>
          <w:szCs w:val="32"/>
        </w:rPr>
        <w:t>标注。得到的值为</w:t>
      </w:r>
      <w:r w:rsidR="0010781E">
        <w:rPr>
          <w:rFonts w:hint="eastAsia"/>
          <w:sz w:val="24"/>
          <w:szCs w:val="32"/>
        </w:rPr>
        <w:t>0</w:t>
      </w:r>
      <w:r w:rsidR="0010781E">
        <w:rPr>
          <w:rFonts w:hint="eastAsia"/>
          <w:sz w:val="24"/>
          <w:szCs w:val="32"/>
        </w:rPr>
        <w:t>时，标注为</w:t>
      </w:r>
      <w:r w:rsidR="0010781E">
        <w:rPr>
          <w:rFonts w:hint="eastAsia"/>
          <w:sz w:val="24"/>
          <w:szCs w:val="32"/>
        </w:rPr>
        <w:t>O</w:t>
      </w:r>
      <w:r w:rsidR="0010781E">
        <w:rPr>
          <w:rFonts w:hint="eastAsia"/>
          <w:sz w:val="24"/>
          <w:szCs w:val="32"/>
        </w:rPr>
        <w:t>；</w:t>
      </w:r>
      <w:r w:rsidR="0010781E">
        <w:rPr>
          <w:rFonts w:hint="eastAsia"/>
          <w:sz w:val="24"/>
          <w:szCs w:val="32"/>
        </w:rPr>
        <w:t xml:space="preserve"> </w:t>
      </w:r>
      <w:r w:rsidR="0010781E">
        <w:rPr>
          <w:rFonts w:hint="eastAsia"/>
          <w:sz w:val="24"/>
          <w:szCs w:val="32"/>
        </w:rPr>
        <w:t>得到的值为</w:t>
      </w:r>
      <w:r w:rsidR="0010781E">
        <w:rPr>
          <w:rFonts w:hint="eastAsia"/>
          <w:sz w:val="24"/>
          <w:szCs w:val="32"/>
        </w:rPr>
        <w:t>1</w:t>
      </w:r>
      <w:r w:rsidR="0010781E">
        <w:rPr>
          <w:rFonts w:hint="eastAsia"/>
          <w:sz w:val="24"/>
          <w:szCs w:val="32"/>
        </w:rPr>
        <w:t>时，标注为</w:t>
      </w:r>
      <w:r w:rsidR="0010781E">
        <w:rPr>
          <w:rFonts w:hint="eastAsia"/>
          <w:sz w:val="24"/>
          <w:szCs w:val="32"/>
        </w:rPr>
        <w:t>B</w:t>
      </w:r>
      <w:r w:rsidR="0010781E">
        <w:rPr>
          <w:sz w:val="24"/>
          <w:szCs w:val="32"/>
        </w:rPr>
        <w:t>-PER</w:t>
      </w:r>
      <w:r w:rsidR="0010781E">
        <w:rPr>
          <w:rFonts w:hint="eastAsia"/>
          <w:sz w:val="24"/>
          <w:szCs w:val="32"/>
        </w:rPr>
        <w:t>，</w:t>
      </w:r>
      <w:r w:rsidR="0010781E">
        <w:rPr>
          <w:rFonts w:hint="eastAsia"/>
          <w:sz w:val="24"/>
          <w:szCs w:val="32"/>
        </w:rPr>
        <w:t>2</w:t>
      </w:r>
      <w:r w:rsidR="0010781E">
        <w:rPr>
          <w:rFonts w:hint="eastAsia"/>
          <w:sz w:val="24"/>
          <w:szCs w:val="32"/>
        </w:rPr>
        <w:t>为</w:t>
      </w:r>
      <w:r w:rsidR="0010781E">
        <w:rPr>
          <w:sz w:val="24"/>
          <w:szCs w:val="32"/>
        </w:rPr>
        <w:t>I-PER</w:t>
      </w:r>
      <w:r w:rsidR="0010781E">
        <w:rPr>
          <w:rFonts w:hint="eastAsia"/>
          <w:sz w:val="24"/>
          <w:szCs w:val="32"/>
        </w:rPr>
        <w:t>，</w:t>
      </w:r>
      <w:r w:rsidR="0010781E">
        <w:rPr>
          <w:rFonts w:hint="eastAsia"/>
          <w:sz w:val="24"/>
          <w:szCs w:val="32"/>
        </w:rPr>
        <w:t>3</w:t>
      </w:r>
      <w:r w:rsidR="0010781E">
        <w:rPr>
          <w:rFonts w:hint="eastAsia"/>
          <w:sz w:val="24"/>
          <w:szCs w:val="32"/>
        </w:rPr>
        <w:t>为</w:t>
      </w:r>
      <w:r w:rsidR="0010781E">
        <w:rPr>
          <w:rFonts w:hint="eastAsia"/>
          <w:sz w:val="24"/>
          <w:szCs w:val="32"/>
        </w:rPr>
        <w:t>B</w:t>
      </w:r>
      <w:r w:rsidR="0010781E">
        <w:rPr>
          <w:sz w:val="24"/>
          <w:szCs w:val="32"/>
        </w:rPr>
        <w:t>-LOC</w:t>
      </w:r>
      <w:r w:rsidR="0010781E">
        <w:rPr>
          <w:rFonts w:hint="eastAsia"/>
          <w:sz w:val="24"/>
          <w:szCs w:val="32"/>
        </w:rPr>
        <w:t>，</w:t>
      </w:r>
      <w:r w:rsidR="0010781E">
        <w:rPr>
          <w:rFonts w:hint="eastAsia"/>
          <w:sz w:val="24"/>
          <w:szCs w:val="32"/>
        </w:rPr>
        <w:t>4</w:t>
      </w:r>
      <w:r w:rsidR="0010781E">
        <w:rPr>
          <w:rFonts w:hint="eastAsia"/>
          <w:sz w:val="24"/>
          <w:szCs w:val="32"/>
        </w:rPr>
        <w:t>为</w:t>
      </w:r>
      <w:r w:rsidR="0010781E">
        <w:rPr>
          <w:rFonts w:hint="eastAsia"/>
          <w:sz w:val="24"/>
          <w:szCs w:val="32"/>
        </w:rPr>
        <w:t>I</w:t>
      </w:r>
      <w:r w:rsidR="0010781E">
        <w:rPr>
          <w:sz w:val="24"/>
          <w:szCs w:val="32"/>
        </w:rPr>
        <w:t>-LOC</w:t>
      </w:r>
      <w:r w:rsidR="0010781E">
        <w:rPr>
          <w:rFonts w:hint="eastAsia"/>
          <w:sz w:val="24"/>
          <w:szCs w:val="32"/>
        </w:rPr>
        <w:t>，</w:t>
      </w:r>
      <w:r w:rsidR="0010781E">
        <w:rPr>
          <w:rFonts w:hint="eastAsia"/>
          <w:sz w:val="24"/>
          <w:szCs w:val="32"/>
        </w:rPr>
        <w:t>5</w:t>
      </w:r>
      <w:r w:rsidR="0010781E">
        <w:rPr>
          <w:rFonts w:hint="eastAsia"/>
          <w:sz w:val="24"/>
          <w:szCs w:val="32"/>
        </w:rPr>
        <w:t>为</w:t>
      </w:r>
      <w:r w:rsidR="0010781E">
        <w:rPr>
          <w:rFonts w:hint="eastAsia"/>
          <w:sz w:val="24"/>
          <w:szCs w:val="32"/>
        </w:rPr>
        <w:t>B</w:t>
      </w:r>
      <w:r w:rsidR="0010781E">
        <w:rPr>
          <w:sz w:val="24"/>
          <w:szCs w:val="32"/>
        </w:rPr>
        <w:t>-ORG</w:t>
      </w:r>
      <w:r w:rsidR="0010781E">
        <w:rPr>
          <w:rFonts w:hint="eastAsia"/>
          <w:sz w:val="24"/>
          <w:szCs w:val="32"/>
        </w:rPr>
        <w:t>，</w:t>
      </w:r>
      <w:r w:rsidR="0010781E">
        <w:rPr>
          <w:rFonts w:hint="eastAsia"/>
          <w:sz w:val="24"/>
          <w:szCs w:val="32"/>
        </w:rPr>
        <w:t>6</w:t>
      </w:r>
      <w:r w:rsidR="0010781E">
        <w:rPr>
          <w:rFonts w:hint="eastAsia"/>
          <w:sz w:val="24"/>
          <w:szCs w:val="32"/>
        </w:rPr>
        <w:t>为</w:t>
      </w:r>
      <w:r w:rsidR="0010781E">
        <w:rPr>
          <w:rFonts w:hint="eastAsia"/>
          <w:sz w:val="24"/>
          <w:szCs w:val="32"/>
        </w:rPr>
        <w:t>I</w:t>
      </w:r>
      <w:r w:rsidR="0010781E">
        <w:rPr>
          <w:sz w:val="24"/>
          <w:szCs w:val="32"/>
        </w:rPr>
        <w:t>-ORG</w:t>
      </w:r>
      <w:r w:rsidR="0010781E">
        <w:rPr>
          <w:rFonts w:hint="eastAsia"/>
          <w:sz w:val="24"/>
          <w:szCs w:val="32"/>
        </w:rPr>
        <w:t>。之后根据训练出的函数，得到一定的值，根据不同的值得到不同的标注</w:t>
      </w:r>
      <w:r w:rsidR="00D25262">
        <w:rPr>
          <w:rFonts w:hint="eastAsia"/>
          <w:sz w:val="24"/>
          <w:szCs w:val="32"/>
        </w:rPr>
        <w:t>。</w:t>
      </w:r>
    </w:p>
    <w:p w14:paraId="22E21E4C" w14:textId="73E0DAB9" w:rsidR="00D25262" w:rsidRDefault="00D25262" w:rsidP="0010781E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STM</w:t>
      </w:r>
      <w:r>
        <w:rPr>
          <w:rFonts w:hint="eastAsia"/>
          <w:sz w:val="24"/>
          <w:szCs w:val="32"/>
        </w:rPr>
        <w:t>模型对于序列标注的结果的有点在于简单粗暴，不需要做繁杂的特征工程，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直接训练即可，实际操作性较为简单。</w:t>
      </w:r>
    </w:p>
    <w:p w14:paraId="1433DE73" w14:textId="24E9A357" w:rsidR="00B21087" w:rsidRDefault="00B21087" w:rsidP="00B21087">
      <w:pPr>
        <w:rPr>
          <w:sz w:val="24"/>
          <w:szCs w:val="32"/>
        </w:rPr>
      </w:pPr>
    </w:p>
    <w:p w14:paraId="322C17F9" w14:textId="2D486284" w:rsidR="00B21087" w:rsidRDefault="00B21087" w:rsidP="00B21087">
      <w:pPr>
        <w:rPr>
          <w:b/>
          <w:bCs/>
          <w:sz w:val="24"/>
          <w:szCs w:val="32"/>
        </w:rPr>
      </w:pPr>
      <w:r w:rsidRPr="00B21087">
        <w:rPr>
          <w:rFonts w:hint="eastAsia"/>
          <w:b/>
          <w:bCs/>
          <w:sz w:val="24"/>
          <w:szCs w:val="32"/>
        </w:rPr>
        <w:t>③程序运行结果：</w:t>
      </w:r>
    </w:p>
    <w:p w14:paraId="4CF83DE4" w14:textId="1F45FAF0" w:rsidR="00B21087" w:rsidRDefault="00B21087" w:rsidP="00B21087">
      <w:pPr>
        <w:ind w:firstLineChars="200" w:firstLine="480"/>
        <w:rPr>
          <w:sz w:val="24"/>
          <w:szCs w:val="32"/>
        </w:rPr>
      </w:pPr>
      <w:r w:rsidRPr="00B21087">
        <w:rPr>
          <w:rFonts w:hint="eastAsia"/>
          <w:sz w:val="24"/>
          <w:szCs w:val="32"/>
        </w:rPr>
        <w:t>运行</w:t>
      </w:r>
      <w:r>
        <w:rPr>
          <w:rFonts w:hint="eastAsia"/>
          <w:sz w:val="24"/>
          <w:szCs w:val="32"/>
        </w:rPr>
        <w:t>结果位于</w:t>
      </w:r>
      <w:r>
        <w:rPr>
          <w:rFonts w:hint="eastAsia"/>
          <w:sz w:val="24"/>
          <w:szCs w:val="32"/>
        </w:rPr>
        <w:t>N</w:t>
      </w:r>
      <w:r>
        <w:rPr>
          <w:sz w:val="24"/>
          <w:szCs w:val="32"/>
        </w:rPr>
        <w:t>ER/</w:t>
      </w:r>
      <w:r>
        <w:rPr>
          <w:rFonts w:hint="eastAsia"/>
          <w:sz w:val="24"/>
          <w:szCs w:val="32"/>
        </w:rPr>
        <w:t>ans</w:t>
      </w:r>
      <w:r>
        <w:rPr>
          <w:sz w:val="24"/>
          <w:szCs w:val="32"/>
        </w:rPr>
        <w:t>.txt</w:t>
      </w:r>
      <w:r>
        <w:rPr>
          <w:rFonts w:hint="eastAsia"/>
          <w:sz w:val="24"/>
          <w:szCs w:val="32"/>
        </w:rPr>
        <w:t>中，如下图所示：</w:t>
      </w:r>
    </w:p>
    <w:p w14:paraId="5AB8911E" w14:textId="20028532" w:rsidR="00B21087" w:rsidRDefault="00B21087" w:rsidP="00B21087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其中，中共中央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被标为组织实体，是正确的，</w:t>
      </w:r>
    </w:p>
    <w:p w14:paraId="066149F5" w14:textId="7DD63A96" w:rsidR="00B21087" w:rsidRDefault="00B21087" w:rsidP="00B21087">
      <w:pPr>
        <w:ind w:firstLineChars="200" w:firstLine="48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但是，中国致公党十一大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也被标记为一个组织实体，不完全是正确的。</w:t>
      </w:r>
    </w:p>
    <w:p w14:paraId="5567D371" w14:textId="387E94DE" w:rsidR="00B21087" w:rsidRPr="00B21087" w:rsidRDefault="00B21087" w:rsidP="00B2108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2108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C0275A4" wp14:editId="6DBF77A8">
            <wp:extent cx="4511040" cy="4640580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98" b="5643"/>
                    <a:stretch/>
                  </pic:blipFill>
                  <pic:spPr bwMode="auto">
                    <a:xfrm>
                      <a:off x="0" y="0"/>
                      <a:ext cx="4515941" cy="464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44E2B" w14:textId="11086A32" w:rsidR="00B21087" w:rsidRPr="00B21087" w:rsidRDefault="00B21087" w:rsidP="00B21087">
      <w:pPr>
        <w:ind w:firstLineChars="200" w:firstLine="48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由于时间原因以及测试集太少，准确率的评测不能说明问题，所以命名实体识别的结果不做结果评测。</w:t>
      </w:r>
    </w:p>
    <w:p w14:paraId="1C85214F" w14:textId="46F03171" w:rsidR="00CD2724" w:rsidRPr="00177C87" w:rsidRDefault="001D3461" w:rsidP="00CD2724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 w:hint="eastAsia"/>
          <w:b w:val="0"/>
          <w:bCs w:val="0"/>
          <w:sz w:val="35"/>
          <w:szCs w:val="35"/>
        </w:rPr>
        <w:t>五</w:t>
      </w:r>
      <w:r w:rsidR="00CD2724">
        <w:rPr>
          <w:rFonts w:ascii="Arial" w:hAnsi="Arial" w:cs="Arial" w:hint="eastAsia"/>
          <w:b w:val="0"/>
          <w:bCs w:val="0"/>
          <w:sz w:val="35"/>
          <w:szCs w:val="35"/>
        </w:rPr>
        <w:t>、</w:t>
      </w:r>
      <w:r w:rsidR="00656C20">
        <w:rPr>
          <w:rFonts w:ascii="Arial" w:hAnsi="Arial" w:cs="Arial" w:hint="eastAsia"/>
          <w:b w:val="0"/>
          <w:bCs w:val="0"/>
          <w:sz w:val="35"/>
          <w:szCs w:val="35"/>
        </w:rPr>
        <w:t>程序使用说明：</w:t>
      </w:r>
    </w:p>
    <w:p w14:paraId="7F87798D" w14:textId="184A0434" w:rsidR="00610134" w:rsidRDefault="001C4E89" w:rsidP="001C4E89">
      <w:pPr>
        <w:pStyle w:val="a9"/>
        <w:shd w:val="clear" w:color="auto" w:fill="FFFFFF"/>
        <w:spacing w:before="0" w:beforeAutospacing="0"/>
        <w:outlineLvl w:val="4"/>
        <w:rPr>
          <w:rFonts w:ascii="Arial" w:eastAsiaTheme="minorEastAsia" w:hAnsi="Arial" w:cs="Arial"/>
          <w:kern w:val="2"/>
          <w:sz w:val="35"/>
          <w:szCs w:val="35"/>
        </w:rPr>
      </w:pPr>
      <w:r w:rsidRPr="001C4E89">
        <w:rPr>
          <w:rFonts w:ascii="Arial" w:eastAsiaTheme="minorEastAsia" w:hAnsi="Arial" w:cs="Arial" w:hint="eastAsia"/>
          <w:kern w:val="2"/>
          <w:sz w:val="35"/>
          <w:szCs w:val="35"/>
        </w:rPr>
        <w:t>1</w:t>
      </w:r>
      <w:r w:rsidRPr="001C4E89">
        <w:rPr>
          <w:rFonts w:ascii="Arial" w:eastAsiaTheme="minorEastAsia" w:hAnsi="Arial" w:cs="Arial"/>
          <w:kern w:val="2"/>
          <w:sz w:val="35"/>
          <w:szCs w:val="35"/>
        </w:rPr>
        <w:t xml:space="preserve">. </w:t>
      </w:r>
      <w:r>
        <w:rPr>
          <w:rFonts w:ascii="Arial" w:eastAsiaTheme="minorEastAsia" w:hAnsi="Arial" w:cs="Arial" w:hint="eastAsia"/>
          <w:kern w:val="2"/>
          <w:sz w:val="35"/>
          <w:szCs w:val="35"/>
        </w:rPr>
        <w:t>基于词典分词的程序使用说明：</w:t>
      </w:r>
    </w:p>
    <w:p w14:paraId="6FB7F487" w14:textId="09E4EA37" w:rsidR="00A12D85" w:rsidRDefault="00A12D85" w:rsidP="005274EC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基于词典分词的程序使用说明位于</w:t>
      </w:r>
      <w:r>
        <w:rPr>
          <w:szCs w:val="32"/>
        </w:rPr>
        <w:t>Dict_Tree_Segment.py</w:t>
      </w:r>
      <w:r>
        <w:rPr>
          <w:rFonts w:hint="eastAsia"/>
          <w:szCs w:val="32"/>
        </w:rPr>
        <w:t>中：</w:t>
      </w:r>
    </w:p>
    <w:p w14:paraId="6A900579" w14:textId="741EEC6E" w:rsidR="00610134" w:rsidRDefault="00610134" w:rsidP="005274EC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① 当想要进行三种分词都使用时，调用main</w:t>
      </w:r>
      <w:r>
        <w:rPr>
          <w:szCs w:val="32"/>
        </w:rPr>
        <w:t>1()</w:t>
      </w:r>
      <w:r>
        <w:rPr>
          <w:rFonts w:hint="eastAsia"/>
          <w:szCs w:val="32"/>
        </w:rPr>
        <w:t>函数即可</w:t>
      </w:r>
    </w:p>
    <w:p w14:paraId="00F0B5F4" w14:textId="3D12B86A" w:rsidR="00610134" w:rsidRDefault="00610134" w:rsidP="005274EC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② 当只调用</w:t>
      </w:r>
      <w:proofErr w:type="gramStart"/>
      <w:r>
        <w:rPr>
          <w:rFonts w:hint="eastAsia"/>
          <w:szCs w:val="32"/>
        </w:rPr>
        <w:t>其中其中</w:t>
      </w:r>
      <w:proofErr w:type="gramEnd"/>
      <w:r>
        <w:rPr>
          <w:rFonts w:hint="eastAsia"/>
          <w:szCs w:val="32"/>
        </w:rPr>
        <w:t>一种分词时，在main函数中之后直接调用函数，词典已经在main</w:t>
      </w:r>
      <w:r>
        <w:rPr>
          <w:szCs w:val="32"/>
        </w:rPr>
        <w:t>()</w:t>
      </w:r>
      <w:r>
        <w:rPr>
          <w:rFonts w:hint="eastAsia"/>
          <w:szCs w:val="32"/>
        </w:rPr>
        <w:t>函数中初始化好：</w:t>
      </w:r>
    </w:p>
    <w:p w14:paraId="12398CA2" w14:textId="5AEE4AA8" w:rsidR="00610134" w:rsidRPr="00610134" w:rsidRDefault="00610134" w:rsidP="0061013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1013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A74572A" wp14:editId="5AA65053">
            <wp:extent cx="4876800" cy="838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6C73" w14:textId="73D8B97C" w:rsidR="00610134" w:rsidRDefault="00610134" w:rsidP="005274EC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proofErr w:type="spellStart"/>
      <w:r w:rsidRPr="00610134">
        <w:rPr>
          <w:szCs w:val="32"/>
        </w:rPr>
        <w:t>forward_segment</w:t>
      </w:r>
      <w:proofErr w:type="spellEnd"/>
      <w:r w:rsidRPr="00610134">
        <w:rPr>
          <w:szCs w:val="32"/>
        </w:rPr>
        <w:t>(</w:t>
      </w:r>
      <w:proofErr w:type="spellStart"/>
      <w:r w:rsidRPr="00610134">
        <w:rPr>
          <w:szCs w:val="32"/>
        </w:rPr>
        <w:t>dict</w:t>
      </w:r>
      <w:proofErr w:type="spellEnd"/>
      <w:r w:rsidRPr="00610134">
        <w:rPr>
          <w:szCs w:val="32"/>
        </w:rPr>
        <w:t xml:space="preserve">: </w:t>
      </w:r>
      <w:proofErr w:type="spellStart"/>
      <w:r w:rsidRPr="00610134">
        <w:rPr>
          <w:szCs w:val="32"/>
        </w:rPr>
        <w:t>dict_tree</w:t>
      </w:r>
      <w:proofErr w:type="spellEnd"/>
      <w:r w:rsidRPr="00610134">
        <w:rPr>
          <w:szCs w:val="32"/>
        </w:rPr>
        <w:t xml:space="preserve">, </w:t>
      </w:r>
      <w:proofErr w:type="spellStart"/>
      <w:r w:rsidRPr="00610134">
        <w:rPr>
          <w:szCs w:val="32"/>
        </w:rPr>
        <w:t>inputdata</w:t>
      </w:r>
      <w:proofErr w:type="spellEnd"/>
      <w:r w:rsidRPr="00610134">
        <w:rPr>
          <w:szCs w:val="32"/>
        </w:rPr>
        <w:t xml:space="preserve">, </w:t>
      </w:r>
      <w:proofErr w:type="spellStart"/>
      <w:r w:rsidRPr="00610134">
        <w:rPr>
          <w:szCs w:val="32"/>
        </w:rPr>
        <w:t>outputdata</w:t>
      </w:r>
      <w:proofErr w:type="spellEnd"/>
      <w:r w:rsidRPr="00610134">
        <w:rPr>
          <w:szCs w:val="32"/>
        </w:rPr>
        <w:t>)</w:t>
      </w:r>
      <w:r>
        <w:rPr>
          <w:rFonts w:hint="eastAsia"/>
          <w:szCs w:val="32"/>
        </w:rPr>
        <w:t>以及</w:t>
      </w:r>
    </w:p>
    <w:p w14:paraId="5C50CF0B" w14:textId="6E35E13D" w:rsidR="00610134" w:rsidRDefault="00610134" w:rsidP="00610134">
      <w:pPr>
        <w:pStyle w:val="a9"/>
        <w:shd w:val="clear" w:color="auto" w:fill="FFFFFF"/>
        <w:spacing w:before="0" w:beforeAutospacing="0"/>
        <w:rPr>
          <w:szCs w:val="32"/>
        </w:rPr>
      </w:pPr>
      <w:proofErr w:type="spellStart"/>
      <w:r w:rsidRPr="00610134">
        <w:rPr>
          <w:szCs w:val="32"/>
        </w:rPr>
        <w:t>backward_</w:t>
      </w:r>
      <w:proofErr w:type="gramStart"/>
      <w:r w:rsidRPr="00610134">
        <w:rPr>
          <w:szCs w:val="32"/>
        </w:rPr>
        <w:t>segment</w:t>
      </w:r>
      <w:proofErr w:type="spellEnd"/>
      <w:r w:rsidRPr="00610134">
        <w:rPr>
          <w:szCs w:val="32"/>
        </w:rPr>
        <w:t>(</w:t>
      </w:r>
      <w:proofErr w:type="spellStart"/>
      <w:proofErr w:type="gramEnd"/>
      <w:r w:rsidRPr="00610134">
        <w:rPr>
          <w:szCs w:val="32"/>
        </w:rPr>
        <w:t>dict</w:t>
      </w:r>
      <w:proofErr w:type="spellEnd"/>
      <w:r w:rsidRPr="00610134">
        <w:rPr>
          <w:szCs w:val="32"/>
        </w:rPr>
        <w:t xml:space="preserve">: </w:t>
      </w:r>
      <w:proofErr w:type="spellStart"/>
      <w:r w:rsidRPr="00610134">
        <w:rPr>
          <w:szCs w:val="32"/>
        </w:rPr>
        <w:t>dict_tree</w:t>
      </w:r>
      <w:proofErr w:type="spellEnd"/>
      <w:r w:rsidRPr="00610134">
        <w:rPr>
          <w:szCs w:val="32"/>
        </w:rPr>
        <w:t xml:space="preserve">, </w:t>
      </w:r>
      <w:proofErr w:type="spellStart"/>
      <w:r w:rsidRPr="00610134">
        <w:rPr>
          <w:szCs w:val="32"/>
        </w:rPr>
        <w:t>inputdata</w:t>
      </w:r>
      <w:proofErr w:type="spellEnd"/>
      <w:r w:rsidRPr="00610134">
        <w:rPr>
          <w:szCs w:val="32"/>
        </w:rPr>
        <w:t xml:space="preserve">, </w:t>
      </w:r>
      <w:proofErr w:type="spellStart"/>
      <w:r w:rsidRPr="00610134">
        <w:rPr>
          <w:szCs w:val="32"/>
        </w:rPr>
        <w:t>outputdata</w:t>
      </w:r>
      <w:proofErr w:type="spellEnd"/>
      <w:r w:rsidRPr="00610134">
        <w:rPr>
          <w:szCs w:val="32"/>
        </w:rPr>
        <w:t>)</w:t>
      </w:r>
    </w:p>
    <w:p w14:paraId="240ECB7C" w14:textId="75A04A68" w:rsidR="00610134" w:rsidRDefault="00610134" w:rsidP="00610134">
      <w:pPr>
        <w:pStyle w:val="a9"/>
        <w:shd w:val="clear" w:color="auto" w:fill="FFFFFF"/>
        <w:spacing w:before="0" w:beforeAutospacing="0"/>
        <w:rPr>
          <w:szCs w:val="32"/>
        </w:rPr>
      </w:pPr>
      <w:r>
        <w:rPr>
          <w:rFonts w:hint="eastAsia"/>
          <w:szCs w:val="32"/>
        </w:rPr>
        <w:t>中的</w:t>
      </w:r>
      <w:proofErr w:type="spellStart"/>
      <w:r>
        <w:rPr>
          <w:rFonts w:hint="eastAsia"/>
          <w:szCs w:val="32"/>
        </w:rPr>
        <w:t>input</w:t>
      </w:r>
      <w:r>
        <w:rPr>
          <w:szCs w:val="32"/>
        </w:rPr>
        <w:t>data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outputdata</w:t>
      </w:r>
      <w:proofErr w:type="spellEnd"/>
      <w:r>
        <w:rPr>
          <w:rFonts w:hint="eastAsia"/>
          <w:szCs w:val="32"/>
        </w:rPr>
        <w:t>分别是测试文件的地址以及输出文件的地址</w:t>
      </w:r>
    </w:p>
    <w:p w14:paraId="21536375" w14:textId="1A4C80B0" w:rsidR="00610134" w:rsidRPr="00610134" w:rsidRDefault="00610134" w:rsidP="005274EC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③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当调用速度测评函数时，调用main</w:t>
      </w:r>
      <w:r>
        <w:rPr>
          <w:szCs w:val="32"/>
        </w:rPr>
        <w:t>2()</w:t>
      </w:r>
      <w:r>
        <w:rPr>
          <w:rFonts w:hint="eastAsia"/>
          <w:szCs w:val="32"/>
        </w:rPr>
        <w:t>即可，需要测评哪个方法的速度</w:t>
      </w:r>
      <w:r w:rsidR="00A12D85">
        <w:rPr>
          <w:rFonts w:hint="eastAsia"/>
          <w:szCs w:val="32"/>
        </w:rPr>
        <w:t>，就在函数中调用哪个分词测评的函数即可。</w:t>
      </w:r>
    </w:p>
    <w:p w14:paraId="683229D7" w14:textId="1C204812" w:rsidR="00A12D85" w:rsidRDefault="001C4E89" w:rsidP="001C4E89">
      <w:pPr>
        <w:pStyle w:val="a9"/>
        <w:shd w:val="clear" w:color="auto" w:fill="FFFFFF"/>
        <w:spacing w:before="0" w:beforeAutospacing="0"/>
        <w:outlineLvl w:val="4"/>
        <w:rPr>
          <w:rFonts w:ascii="Arial" w:eastAsiaTheme="minorEastAsia" w:hAnsi="Arial" w:cs="Arial"/>
          <w:kern w:val="2"/>
          <w:sz w:val="35"/>
          <w:szCs w:val="35"/>
        </w:rPr>
      </w:pPr>
      <w:r>
        <w:rPr>
          <w:rFonts w:ascii="Arial" w:eastAsiaTheme="minorEastAsia" w:hAnsi="Arial" w:cs="Arial" w:hint="eastAsia"/>
          <w:kern w:val="2"/>
          <w:sz w:val="35"/>
          <w:szCs w:val="35"/>
        </w:rPr>
        <w:t>2.</w:t>
      </w:r>
      <w:r>
        <w:rPr>
          <w:rFonts w:ascii="Arial" w:eastAsiaTheme="minorEastAsia" w:hAnsi="Arial" w:cs="Arial"/>
          <w:kern w:val="2"/>
          <w:sz w:val="35"/>
          <w:szCs w:val="35"/>
        </w:rPr>
        <w:t xml:space="preserve"> </w:t>
      </w:r>
      <w:r>
        <w:rPr>
          <w:rFonts w:ascii="Arial" w:eastAsiaTheme="minorEastAsia" w:hAnsi="Arial" w:cs="Arial" w:hint="eastAsia"/>
          <w:kern w:val="2"/>
          <w:sz w:val="35"/>
          <w:szCs w:val="35"/>
        </w:rPr>
        <w:t>基于统计分词的程序使用说明：</w:t>
      </w:r>
    </w:p>
    <w:p w14:paraId="5EDA8A69" w14:textId="77777777" w:rsidR="00A12D85" w:rsidRDefault="00A12D85" w:rsidP="00FA0CB5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lastRenderedPageBreak/>
        <w:t>基于词典分词的程序使用说明位于</w:t>
      </w:r>
      <w:r>
        <w:rPr>
          <w:szCs w:val="32"/>
        </w:rPr>
        <w:t>Dict_Tree_Segment.py</w:t>
      </w:r>
      <w:r>
        <w:rPr>
          <w:rFonts w:hint="eastAsia"/>
          <w:szCs w:val="32"/>
        </w:rPr>
        <w:t>中：</w:t>
      </w:r>
    </w:p>
    <w:p w14:paraId="1D7990B7" w14:textId="7F83DF78" w:rsidR="00A12D85" w:rsidRDefault="00A12D85" w:rsidP="00FA0CB5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当想要使用H</w:t>
      </w:r>
      <w:r>
        <w:rPr>
          <w:szCs w:val="32"/>
        </w:rPr>
        <w:t>MM</w:t>
      </w:r>
      <w:r>
        <w:rPr>
          <w:rFonts w:hint="eastAsia"/>
          <w:szCs w:val="32"/>
        </w:rPr>
        <w:t>分词时，直接调用main</w:t>
      </w:r>
      <w:r>
        <w:rPr>
          <w:szCs w:val="32"/>
        </w:rPr>
        <w:t>1()</w:t>
      </w:r>
      <w:r>
        <w:rPr>
          <w:rFonts w:hint="eastAsia"/>
          <w:szCs w:val="32"/>
        </w:rPr>
        <w:t>函数即可</w:t>
      </w:r>
      <w:r w:rsidR="0042409F">
        <w:rPr>
          <w:rFonts w:hint="eastAsia"/>
          <w:szCs w:val="32"/>
        </w:rPr>
        <w:t>，训练集的路径为</w:t>
      </w:r>
      <w:proofErr w:type="spellStart"/>
      <w:r w:rsidR="0042409F">
        <w:rPr>
          <w:rFonts w:hint="eastAsia"/>
          <w:szCs w:val="32"/>
        </w:rPr>
        <w:t>train</w:t>
      </w:r>
      <w:r w:rsidR="0042409F">
        <w:rPr>
          <w:szCs w:val="32"/>
        </w:rPr>
        <w:t>_file</w:t>
      </w:r>
      <w:proofErr w:type="spellEnd"/>
      <w:r w:rsidR="0042409F">
        <w:rPr>
          <w:rFonts w:hint="eastAsia"/>
          <w:szCs w:val="32"/>
        </w:rPr>
        <w:t>，结果函数的路径为</w:t>
      </w:r>
      <w:proofErr w:type="spellStart"/>
      <w:r w:rsidR="0042409F">
        <w:rPr>
          <w:rFonts w:hint="eastAsia"/>
          <w:szCs w:val="32"/>
        </w:rPr>
        <w:t>fw</w:t>
      </w:r>
      <w:proofErr w:type="spellEnd"/>
      <w:r w:rsidR="0042409F">
        <w:rPr>
          <w:rFonts w:hint="eastAsia"/>
          <w:szCs w:val="32"/>
        </w:rPr>
        <w:t>。</w:t>
      </w:r>
    </w:p>
    <w:p w14:paraId="0120F86E" w14:textId="760EA472" w:rsidR="0042409F" w:rsidRPr="00A12D85" w:rsidRDefault="0042409F" w:rsidP="00FA0CB5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当使用H</w:t>
      </w:r>
      <w:r>
        <w:rPr>
          <w:szCs w:val="32"/>
        </w:rPr>
        <w:t>MM</w:t>
      </w:r>
      <w:r>
        <w:rPr>
          <w:rFonts w:hint="eastAsia"/>
          <w:szCs w:val="32"/>
        </w:rPr>
        <w:t>速度评测时，直接调用main</w:t>
      </w:r>
      <w:r>
        <w:rPr>
          <w:szCs w:val="32"/>
        </w:rPr>
        <w:t>2()</w:t>
      </w:r>
      <w:r>
        <w:rPr>
          <w:rFonts w:hint="eastAsia"/>
          <w:szCs w:val="32"/>
        </w:rPr>
        <w:t>函数即可。</w:t>
      </w:r>
    </w:p>
    <w:p w14:paraId="6542E1E2" w14:textId="2AC7A80B" w:rsidR="001C4E89" w:rsidRDefault="001C4E89" w:rsidP="001C4E89">
      <w:pPr>
        <w:pStyle w:val="a9"/>
        <w:shd w:val="clear" w:color="auto" w:fill="FFFFFF"/>
        <w:spacing w:before="0" w:beforeAutospacing="0"/>
        <w:outlineLvl w:val="4"/>
        <w:rPr>
          <w:rFonts w:ascii="Arial" w:eastAsiaTheme="minorEastAsia" w:hAnsi="Arial" w:cs="Arial"/>
          <w:kern w:val="2"/>
          <w:sz w:val="35"/>
          <w:szCs w:val="35"/>
        </w:rPr>
      </w:pPr>
      <w:r>
        <w:rPr>
          <w:rFonts w:ascii="Arial" w:eastAsiaTheme="minorEastAsia" w:hAnsi="Arial" w:cs="Arial" w:hint="eastAsia"/>
          <w:kern w:val="2"/>
          <w:sz w:val="35"/>
          <w:szCs w:val="35"/>
        </w:rPr>
        <w:t>3</w:t>
      </w:r>
      <w:r>
        <w:rPr>
          <w:rFonts w:ascii="Arial" w:eastAsiaTheme="minorEastAsia" w:hAnsi="Arial" w:cs="Arial"/>
          <w:kern w:val="2"/>
          <w:sz w:val="35"/>
          <w:szCs w:val="35"/>
        </w:rPr>
        <w:t xml:space="preserve">. </w:t>
      </w:r>
      <w:r>
        <w:rPr>
          <w:rFonts w:ascii="Arial" w:eastAsiaTheme="minorEastAsia" w:hAnsi="Arial" w:cs="Arial" w:hint="eastAsia"/>
          <w:kern w:val="2"/>
          <w:sz w:val="35"/>
          <w:szCs w:val="35"/>
        </w:rPr>
        <w:t>分词评测方案的程序使用说明</w:t>
      </w:r>
      <w:r w:rsidR="007017D9">
        <w:rPr>
          <w:rFonts w:ascii="Arial" w:eastAsiaTheme="minorEastAsia" w:hAnsi="Arial" w:cs="Arial" w:hint="eastAsia"/>
          <w:kern w:val="2"/>
          <w:sz w:val="35"/>
          <w:szCs w:val="35"/>
        </w:rPr>
        <w:t>：</w:t>
      </w:r>
    </w:p>
    <w:p w14:paraId="308472AA" w14:textId="01926D2B" w:rsidR="0042409F" w:rsidRPr="0042409F" w:rsidRDefault="0042409F" w:rsidP="00FA0CB5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分词评测函数位于calculate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division</w:t>
      </w:r>
      <w:r>
        <w:rPr>
          <w:szCs w:val="32"/>
        </w:rPr>
        <w:t>.py</w:t>
      </w:r>
      <w:r>
        <w:rPr>
          <w:rFonts w:hint="eastAsia"/>
          <w:szCs w:val="32"/>
        </w:rPr>
        <w:t>文件中，直接调用</w:t>
      </w:r>
      <w:proofErr w:type="spellStart"/>
      <w:r>
        <w:rPr>
          <w:rFonts w:hint="eastAsia"/>
          <w:szCs w:val="32"/>
        </w:rPr>
        <w:t>cal_</w:t>
      </w:r>
      <w:r>
        <w:rPr>
          <w:szCs w:val="32"/>
        </w:rPr>
        <w:t>fscore</w:t>
      </w:r>
      <w:proofErr w:type="spellEnd"/>
      <w:r>
        <w:rPr>
          <w:szCs w:val="32"/>
        </w:rPr>
        <w:t>()</w:t>
      </w:r>
      <w:r>
        <w:rPr>
          <w:rFonts w:hint="eastAsia"/>
          <w:szCs w:val="32"/>
        </w:rPr>
        <w:t>即可，第一个参数为自己分词的结果的文件路径，第二个参数为标准的分词结果的文件路径。</w:t>
      </w:r>
    </w:p>
    <w:p w14:paraId="1B3B246D" w14:textId="6BF36FF7" w:rsidR="001C4E89" w:rsidRDefault="007017D9" w:rsidP="001C4E89">
      <w:pPr>
        <w:pStyle w:val="a9"/>
        <w:shd w:val="clear" w:color="auto" w:fill="FFFFFF"/>
        <w:spacing w:before="0" w:beforeAutospacing="0"/>
        <w:outlineLvl w:val="4"/>
        <w:rPr>
          <w:rFonts w:ascii="Arial" w:eastAsiaTheme="minorEastAsia" w:hAnsi="Arial" w:cs="Arial"/>
          <w:kern w:val="2"/>
          <w:sz w:val="35"/>
          <w:szCs w:val="35"/>
        </w:rPr>
      </w:pPr>
      <w:r>
        <w:rPr>
          <w:rFonts w:ascii="Arial" w:eastAsiaTheme="minorEastAsia" w:hAnsi="Arial" w:cs="Arial"/>
          <w:kern w:val="2"/>
          <w:sz w:val="35"/>
          <w:szCs w:val="35"/>
        </w:rPr>
        <w:t>4</w:t>
      </w:r>
      <w:r w:rsidR="001C4E89">
        <w:rPr>
          <w:rFonts w:ascii="Arial" w:eastAsiaTheme="minorEastAsia" w:hAnsi="Arial" w:cs="Arial"/>
          <w:kern w:val="2"/>
          <w:sz w:val="35"/>
          <w:szCs w:val="35"/>
        </w:rPr>
        <w:t xml:space="preserve">. </w:t>
      </w:r>
      <w:r w:rsidR="001C4E89">
        <w:rPr>
          <w:rFonts w:ascii="Arial" w:eastAsiaTheme="minorEastAsia" w:hAnsi="Arial" w:cs="Arial" w:hint="eastAsia"/>
          <w:kern w:val="2"/>
          <w:sz w:val="35"/>
          <w:szCs w:val="35"/>
        </w:rPr>
        <w:t>词性标注程序使用说明：</w:t>
      </w:r>
    </w:p>
    <w:p w14:paraId="5C973A83" w14:textId="3FF7ACE7" w:rsidR="0042409F" w:rsidRDefault="0042409F" w:rsidP="00FA0CB5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词性标注程序位于Pos</w:t>
      </w:r>
      <w:r>
        <w:rPr>
          <w:szCs w:val="32"/>
        </w:rPr>
        <w:t>Tag_word.py</w:t>
      </w:r>
      <w:r>
        <w:rPr>
          <w:rFonts w:hint="eastAsia"/>
          <w:szCs w:val="32"/>
        </w:rPr>
        <w:t>文件中，直接运行</w:t>
      </w:r>
      <w:r w:rsidR="00DE274A">
        <w:rPr>
          <w:rFonts w:hint="eastAsia"/>
          <w:szCs w:val="32"/>
        </w:rPr>
        <w:t>即可</w:t>
      </w:r>
      <w:r>
        <w:rPr>
          <w:rFonts w:hint="eastAsia"/>
          <w:szCs w:val="32"/>
        </w:rPr>
        <w:t>，</w:t>
      </w:r>
      <w:proofErr w:type="spellStart"/>
      <w:r>
        <w:rPr>
          <w:rFonts w:hint="eastAsia"/>
          <w:szCs w:val="32"/>
        </w:rPr>
        <w:t>h</w:t>
      </w:r>
      <w:r>
        <w:rPr>
          <w:szCs w:val="32"/>
        </w:rPr>
        <w:t>mm.train</w:t>
      </w:r>
      <w:proofErr w:type="spellEnd"/>
      <w:r>
        <w:rPr>
          <w:szCs w:val="32"/>
        </w:rPr>
        <w:t>()</w:t>
      </w:r>
      <w:r>
        <w:rPr>
          <w:rFonts w:hint="eastAsia"/>
          <w:szCs w:val="32"/>
        </w:rPr>
        <w:t>中的参数是训练集的文件路径，</w:t>
      </w:r>
      <w:proofErr w:type="spellStart"/>
      <w:r>
        <w:rPr>
          <w:rFonts w:hint="eastAsia"/>
          <w:szCs w:val="32"/>
        </w:rPr>
        <w:t>fp</w:t>
      </w:r>
      <w:proofErr w:type="spellEnd"/>
      <w:r>
        <w:rPr>
          <w:rFonts w:hint="eastAsia"/>
          <w:szCs w:val="32"/>
        </w:rPr>
        <w:t>是测试集的文件指针，</w:t>
      </w:r>
      <w:proofErr w:type="spellStart"/>
      <w:r>
        <w:rPr>
          <w:rFonts w:hint="eastAsia"/>
          <w:szCs w:val="32"/>
        </w:rPr>
        <w:t>fw</w:t>
      </w:r>
      <w:proofErr w:type="spellEnd"/>
      <w:r>
        <w:rPr>
          <w:rFonts w:hint="eastAsia"/>
          <w:szCs w:val="32"/>
        </w:rPr>
        <w:t>是结果存放的文件指针。</w:t>
      </w:r>
    </w:p>
    <w:p w14:paraId="03141F16" w14:textId="261EFF22" w:rsidR="0042409F" w:rsidRPr="0042409F" w:rsidRDefault="0042409F" w:rsidP="00FA0CB5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该程序运行过后会自动显示出运行时长和分词的总次数。</w:t>
      </w:r>
    </w:p>
    <w:p w14:paraId="03C60FBE" w14:textId="30BB506C" w:rsidR="007017D9" w:rsidRDefault="007017D9" w:rsidP="001C4E89">
      <w:pPr>
        <w:pStyle w:val="a9"/>
        <w:shd w:val="clear" w:color="auto" w:fill="FFFFFF"/>
        <w:spacing w:before="0" w:beforeAutospacing="0"/>
        <w:outlineLvl w:val="4"/>
        <w:rPr>
          <w:rFonts w:ascii="Arial" w:eastAsiaTheme="minorEastAsia" w:hAnsi="Arial" w:cs="Arial"/>
          <w:kern w:val="2"/>
          <w:sz w:val="35"/>
          <w:szCs w:val="35"/>
        </w:rPr>
      </w:pPr>
      <w:r>
        <w:rPr>
          <w:rFonts w:ascii="Arial" w:eastAsiaTheme="minorEastAsia" w:hAnsi="Arial" w:cs="Arial"/>
          <w:kern w:val="2"/>
          <w:sz w:val="35"/>
          <w:szCs w:val="35"/>
        </w:rPr>
        <w:t xml:space="preserve">5. </w:t>
      </w:r>
      <w:r>
        <w:rPr>
          <w:rFonts w:ascii="Arial" w:eastAsiaTheme="minorEastAsia" w:hAnsi="Arial" w:cs="Arial" w:hint="eastAsia"/>
          <w:kern w:val="2"/>
          <w:sz w:val="35"/>
          <w:szCs w:val="35"/>
        </w:rPr>
        <w:t>词性标注测评方案的程序使用说明：</w:t>
      </w:r>
    </w:p>
    <w:p w14:paraId="1D0915EE" w14:textId="113D45DD" w:rsidR="0042409F" w:rsidRDefault="00DE274A" w:rsidP="00DE274A">
      <w:pPr>
        <w:pStyle w:val="a9"/>
        <w:shd w:val="clear" w:color="auto" w:fill="FFFFFF"/>
        <w:spacing w:before="0" w:beforeAutospacing="0"/>
        <w:ind w:firstLineChars="200" w:firstLine="480"/>
        <w:rPr>
          <w:szCs w:val="32"/>
        </w:rPr>
      </w:pPr>
      <w:r>
        <w:rPr>
          <w:rFonts w:hint="eastAsia"/>
          <w:szCs w:val="32"/>
        </w:rPr>
        <w:t>词性标注测评方案程序位于calculate</w:t>
      </w:r>
      <w:r>
        <w:rPr>
          <w:szCs w:val="32"/>
        </w:rPr>
        <w:t xml:space="preserve"> postag.py</w:t>
      </w:r>
      <w:r>
        <w:rPr>
          <w:rFonts w:hint="eastAsia"/>
          <w:szCs w:val="32"/>
        </w:rPr>
        <w:t>中，直接运行</w:t>
      </w:r>
      <w:proofErr w:type="spellStart"/>
      <w:r>
        <w:rPr>
          <w:rFonts w:hint="eastAsia"/>
          <w:szCs w:val="32"/>
        </w:rPr>
        <w:t>cal_</w:t>
      </w:r>
      <w:r>
        <w:rPr>
          <w:szCs w:val="32"/>
        </w:rPr>
        <w:t>postag</w:t>
      </w:r>
      <w:proofErr w:type="spellEnd"/>
      <w:r>
        <w:rPr>
          <w:szCs w:val="32"/>
        </w:rPr>
        <w:t>()</w:t>
      </w:r>
      <w:r>
        <w:rPr>
          <w:rFonts w:hint="eastAsia"/>
          <w:szCs w:val="32"/>
        </w:rPr>
        <w:t>，第一个参数为自己运行的词性标注结果的文件路径，第二个参数为标准的词性标注的文件路径。</w:t>
      </w:r>
    </w:p>
    <w:p w14:paraId="2F349D80" w14:textId="5E35AF16" w:rsidR="00AD0DDD" w:rsidRDefault="00AD0DDD" w:rsidP="00866EFC">
      <w:pPr>
        <w:pStyle w:val="a9"/>
        <w:shd w:val="clear" w:color="auto" w:fill="FFFFFF"/>
        <w:spacing w:before="0" w:beforeAutospacing="0"/>
        <w:outlineLvl w:val="4"/>
        <w:rPr>
          <w:rFonts w:ascii="Arial" w:eastAsiaTheme="minorEastAsia" w:hAnsi="Arial" w:cs="Arial"/>
          <w:kern w:val="2"/>
          <w:sz w:val="35"/>
          <w:szCs w:val="35"/>
        </w:rPr>
      </w:pPr>
      <w:r>
        <w:rPr>
          <w:rFonts w:ascii="Arial" w:eastAsiaTheme="minorEastAsia" w:hAnsi="Arial" w:cs="Arial" w:hint="eastAsia"/>
          <w:kern w:val="2"/>
          <w:sz w:val="35"/>
          <w:szCs w:val="35"/>
        </w:rPr>
        <w:t>6</w:t>
      </w:r>
      <w:r>
        <w:rPr>
          <w:rFonts w:ascii="Arial" w:eastAsiaTheme="minorEastAsia" w:hAnsi="Arial" w:cs="Arial"/>
          <w:kern w:val="2"/>
          <w:sz w:val="35"/>
          <w:szCs w:val="35"/>
        </w:rPr>
        <w:t xml:space="preserve">. </w:t>
      </w:r>
      <w:r>
        <w:rPr>
          <w:rFonts w:ascii="Arial" w:eastAsiaTheme="minorEastAsia" w:hAnsi="Arial" w:cs="Arial" w:hint="eastAsia"/>
          <w:kern w:val="2"/>
          <w:sz w:val="35"/>
          <w:szCs w:val="35"/>
        </w:rPr>
        <w:t>命名实体识别的程序使用说明：</w:t>
      </w:r>
    </w:p>
    <w:p w14:paraId="387E4916" w14:textId="25987D30" w:rsidR="00866EFC" w:rsidRPr="00866EFC" w:rsidRDefault="00866EFC" w:rsidP="00866EFC">
      <w:pPr>
        <w:pStyle w:val="a9"/>
        <w:shd w:val="clear" w:color="auto" w:fill="FFFFFF"/>
        <w:spacing w:before="0" w:beforeAutospacing="0"/>
        <w:ind w:firstLineChars="200" w:firstLine="480"/>
        <w:rPr>
          <w:rFonts w:hint="eastAsia"/>
          <w:szCs w:val="32"/>
        </w:rPr>
      </w:pPr>
      <w:r>
        <w:rPr>
          <w:rFonts w:hint="eastAsia"/>
          <w:szCs w:val="32"/>
        </w:rPr>
        <w:t>直接调用main</w:t>
      </w:r>
      <w:r>
        <w:rPr>
          <w:szCs w:val="32"/>
        </w:rPr>
        <w:t>()</w:t>
      </w:r>
      <w:r>
        <w:rPr>
          <w:rFonts w:hint="eastAsia"/>
          <w:szCs w:val="32"/>
        </w:rPr>
        <w:t>函数即可，其中，如果文件位置找不到，调整</w:t>
      </w:r>
      <w:r>
        <w:rPr>
          <w:szCs w:val="32"/>
        </w:rPr>
        <w:t>main</w:t>
      </w:r>
      <w:r>
        <w:rPr>
          <w:rFonts w:hint="eastAsia"/>
          <w:szCs w:val="32"/>
        </w:rPr>
        <w:t>（）函数的第一步读取文件数据，修改其中的文件路径即可。</w:t>
      </w:r>
    </w:p>
    <w:sectPr w:rsidR="00866EFC" w:rsidRPr="00866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0EC27" w14:textId="77777777" w:rsidR="00515D26" w:rsidRDefault="00515D26" w:rsidP="00310429">
      <w:r>
        <w:separator/>
      </w:r>
    </w:p>
  </w:endnote>
  <w:endnote w:type="continuationSeparator" w:id="0">
    <w:p w14:paraId="0F31BE6B" w14:textId="77777777" w:rsidR="00515D26" w:rsidRDefault="00515D26" w:rsidP="00310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8913" w14:textId="77777777" w:rsidR="00515D26" w:rsidRDefault="00515D26" w:rsidP="00310429">
      <w:r>
        <w:separator/>
      </w:r>
    </w:p>
  </w:footnote>
  <w:footnote w:type="continuationSeparator" w:id="0">
    <w:p w14:paraId="617713A9" w14:textId="77777777" w:rsidR="00515D26" w:rsidRDefault="00515D26" w:rsidP="003104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16BB"/>
    <w:multiLevelType w:val="multilevel"/>
    <w:tmpl w:val="51860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23E39"/>
    <w:multiLevelType w:val="multilevel"/>
    <w:tmpl w:val="86AE6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4D750D"/>
    <w:multiLevelType w:val="multilevel"/>
    <w:tmpl w:val="951E0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852A7B"/>
    <w:multiLevelType w:val="multilevel"/>
    <w:tmpl w:val="E8F6E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3D3B5D"/>
    <w:multiLevelType w:val="multilevel"/>
    <w:tmpl w:val="493E6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A93D52"/>
    <w:multiLevelType w:val="multilevel"/>
    <w:tmpl w:val="4B624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E854DE"/>
    <w:multiLevelType w:val="hybridMultilevel"/>
    <w:tmpl w:val="3CE0E3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147C38"/>
    <w:multiLevelType w:val="multilevel"/>
    <w:tmpl w:val="99443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3D2051"/>
    <w:multiLevelType w:val="multilevel"/>
    <w:tmpl w:val="D7545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723F95"/>
    <w:multiLevelType w:val="multilevel"/>
    <w:tmpl w:val="1336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B87538"/>
    <w:multiLevelType w:val="multilevel"/>
    <w:tmpl w:val="49F6D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F541B7"/>
    <w:multiLevelType w:val="multilevel"/>
    <w:tmpl w:val="B52E4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1B2291"/>
    <w:multiLevelType w:val="multilevel"/>
    <w:tmpl w:val="7A14D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2B0D3B"/>
    <w:multiLevelType w:val="multilevel"/>
    <w:tmpl w:val="947E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4C012C"/>
    <w:multiLevelType w:val="multilevel"/>
    <w:tmpl w:val="286AC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CF4B7A"/>
    <w:multiLevelType w:val="multilevel"/>
    <w:tmpl w:val="94DAF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1954ED"/>
    <w:multiLevelType w:val="multilevel"/>
    <w:tmpl w:val="B69E7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D879DC"/>
    <w:multiLevelType w:val="multilevel"/>
    <w:tmpl w:val="A1CE0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155F6A"/>
    <w:multiLevelType w:val="multilevel"/>
    <w:tmpl w:val="46EE8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9329F0"/>
    <w:multiLevelType w:val="multilevel"/>
    <w:tmpl w:val="20F6C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37263F"/>
    <w:multiLevelType w:val="multilevel"/>
    <w:tmpl w:val="D18A3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0A04E1"/>
    <w:multiLevelType w:val="multilevel"/>
    <w:tmpl w:val="C1EAD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1C3DA1"/>
    <w:multiLevelType w:val="multilevel"/>
    <w:tmpl w:val="0FF69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F34F5C"/>
    <w:multiLevelType w:val="multilevel"/>
    <w:tmpl w:val="A3B03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6"/>
  </w:num>
  <w:num w:numId="3">
    <w:abstractNumId w:val="23"/>
  </w:num>
  <w:num w:numId="4">
    <w:abstractNumId w:val="16"/>
  </w:num>
  <w:num w:numId="5">
    <w:abstractNumId w:val="21"/>
  </w:num>
  <w:num w:numId="6">
    <w:abstractNumId w:val="11"/>
  </w:num>
  <w:num w:numId="7">
    <w:abstractNumId w:val="4"/>
  </w:num>
  <w:num w:numId="8">
    <w:abstractNumId w:val="15"/>
  </w:num>
  <w:num w:numId="9">
    <w:abstractNumId w:val="22"/>
  </w:num>
  <w:num w:numId="10">
    <w:abstractNumId w:val="5"/>
  </w:num>
  <w:num w:numId="11">
    <w:abstractNumId w:val="14"/>
  </w:num>
  <w:num w:numId="12">
    <w:abstractNumId w:val="19"/>
  </w:num>
  <w:num w:numId="13">
    <w:abstractNumId w:val="3"/>
  </w:num>
  <w:num w:numId="14">
    <w:abstractNumId w:val="12"/>
  </w:num>
  <w:num w:numId="15">
    <w:abstractNumId w:val="2"/>
  </w:num>
  <w:num w:numId="16">
    <w:abstractNumId w:val="1"/>
  </w:num>
  <w:num w:numId="17">
    <w:abstractNumId w:val="18"/>
  </w:num>
  <w:num w:numId="18">
    <w:abstractNumId w:val="20"/>
  </w:num>
  <w:num w:numId="19">
    <w:abstractNumId w:val="17"/>
  </w:num>
  <w:num w:numId="20">
    <w:abstractNumId w:val="13"/>
  </w:num>
  <w:num w:numId="21">
    <w:abstractNumId w:val="10"/>
  </w:num>
  <w:num w:numId="22">
    <w:abstractNumId w:val="8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132AA9"/>
    <w:rsid w:val="000B2F15"/>
    <w:rsid w:val="000C089A"/>
    <w:rsid w:val="0010781E"/>
    <w:rsid w:val="00123E84"/>
    <w:rsid w:val="001518F7"/>
    <w:rsid w:val="001556B8"/>
    <w:rsid w:val="00155801"/>
    <w:rsid w:val="00170006"/>
    <w:rsid w:val="00177C87"/>
    <w:rsid w:val="001C4E89"/>
    <w:rsid w:val="001D3461"/>
    <w:rsid w:val="001F5157"/>
    <w:rsid w:val="002025B6"/>
    <w:rsid w:val="002E55CF"/>
    <w:rsid w:val="003039ED"/>
    <w:rsid w:val="00310429"/>
    <w:rsid w:val="00375383"/>
    <w:rsid w:val="00397394"/>
    <w:rsid w:val="0042409F"/>
    <w:rsid w:val="004F65F9"/>
    <w:rsid w:val="00515D26"/>
    <w:rsid w:val="005274EC"/>
    <w:rsid w:val="00535403"/>
    <w:rsid w:val="00603573"/>
    <w:rsid w:val="00610134"/>
    <w:rsid w:val="006305BC"/>
    <w:rsid w:val="00633761"/>
    <w:rsid w:val="00656C20"/>
    <w:rsid w:val="00672CF7"/>
    <w:rsid w:val="00674910"/>
    <w:rsid w:val="00681A13"/>
    <w:rsid w:val="00685066"/>
    <w:rsid w:val="006A24D3"/>
    <w:rsid w:val="006B1700"/>
    <w:rsid w:val="006C5F79"/>
    <w:rsid w:val="006C6C0C"/>
    <w:rsid w:val="006F374A"/>
    <w:rsid w:val="006F491E"/>
    <w:rsid w:val="007017D9"/>
    <w:rsid w:val="00713721"/>
    <w:rsid w:val="007515EF"/>
    <w:rsid w:val="007B5DD0"/>
    <w:rsid w:val="007D4015"/>
    <w:rsid w:val="007D4510"/>
    <w:rsid w:val="007D47D7"/>
    <w:rsid w:val="00836282"/>
    <w:rsid w:val="008571F0"/>
    <w:rsid w:val="00866EFC"/>
    <w:rsid w:val="008678B7"/>
    <w:rsid w:val="008B48F6"/>
    <w:rsid w:val="0090693E"/>
    <w:rsid w:val="00921C92"/>
    <w:rsid w:val="00923193"/>
    <w:rsid w:val="0095197F"/>
    <w:rsid w:val="009F7364"/>
    <w:rsid w:val="00A12D85"/>
    <w:rsid w:val="00A508E7"/>
    <w:rsid w:val="00AD0DDD"/>
    <w:rsid w:val="00B21087"/>
    <w:rsid w:val="00B77FAD"/>
    <w:rsid w:val="00BD7AFD"/>
    <w:rsid w:val="00C02E45"/>
    <w:rsid w:val="00C12527"/>
    <w:rsid w:val="00C243A0"/>
    <w:rsid w:val="00CA3278"/>
    <w:rsid w:val="00CB239A"/>
    <w:rsid w:val="00CC5117"/>
    <w:rsid w:val="00CD182C"/>
    <w:rsid w:val="00CD2724"/>
    <w:rsid w:val="00D205B4"/>
    <w:rsid w:val="00D25262"/>
    <w:rsid w:val="00D74463"/>
    <w:rsid w:val="00D76591"/>
    <w:rsid w:val="00DB15AF"/>
    <w:rsid w:val="00DD2B43"/>
    <w:rsid w:val="00DE274A"/>
    <w:rsid w:val="00DF44EA"/>
    <w:rsid w:val="00E262E7"/>
    <w:rsid w:val="00E30E75"/>
    <w:rsid w:val="00E8522D"/>
    <w:rsid w:val="00E938B9"/>
    <w:rsid w:val="00EC441B"/>
    <w:rsid w:val="00EC449E"/>
    <w:rsid w:val="00EC63DE"/>
    <w:rsid w:val="00ED2055"/>
    <w:rsid w:val="00EF7147"/>
    <w:rsid w:val="00F20D0E"/>
    <w:rsid w:val="00F30E56"/>
    <w:rsid w:val="00F5629B"/>
    <w:rsid w:val="00F64EA7"/>
    <w:rsid w:val="00FA0CB5"/>
    <w:rsid w:val="00FE6B5A"/>
    <w:rsid w:val="57132AA9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2A44AA"/>
  <w15:docId w15:val="{C069799B-E900-4BA3-9B00-80253485C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5197F"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link w:val="40"/>
    <w:uiPriority w:val="9"/>
    <w:qFormat/>
    <w:rsid w:val="00177C8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next w:val="a"/>
    <w:link w:val="50"/>
    <w:unhideWhenUsed/>
    <w:qFormat/>
    <w:rsid w:val="00CD272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ED205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10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10429"/>
    <w:rPr>
      <w:kern w:val="2"/>
      <w:sz w:val="18"/>
      <w:szCs w:val="18"/>
    </w:rPr>
  </w:style>
  <w:style w:type="paragraph" w:styleId="a5">
    <w:name w:val="footer"/>
    <w:basedOn w:val="a"/>
    <w:link w:val="a6"/>
    <w:rsid w:val="00310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10429"/>
    <w:rPr>
      <w:kern w:val="2"/>
      <w:sz w:val="18"/>
      <w:szCs w:val="18"/>
    </w:rPr>
  </w:style>
  <w:style w:type="paragraph" w:styleId="a7">
    <w:name w:val="Balloon Text"/>
    <w:basedOn w:val="a"/>
    <w:link w:val="a8"/>
    <w:rsid w:val="00FE6B5A"/>
    <w:rPr>
      <w:sz w:val="18"/>
      <w:szCs w:val="18"/>
    </w:rPr>
  </w:style>
  <w:style w:type="character" w:customStyle="1" w:styleId="a8">
    <w:name w:val="批注框文本 字符"/>
    <w:basedOn w:val="a0"/>
    <w:link w:val="a7"/>
    <w:rsid w:val="00FE6B5A"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77C87"/>
    <w:rPr>
      <w:rFonts w:ascii="宋体" w:eastAsia="宋体" w:hAnsi="宋体" w:cs="宋体"/>
      <w:b/>
      <w:bCs/>
      <w:sz w:val="24"/>
      <w:szCs w:val="24"/>
    </w:rPr>
  </w:style>
  <w:style w:type="paragraph" w:styleId="a9">
    <w:name w:val="Normal (Web)"/>
    <w:basedOn w:val="a"/>
    <w:uiPriority w:val="99"/>
    <w:unhideWhenUsed/>
    <w:rsid w:val="00177C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50">
    <w:name w:val="标题 5 字符"/>
    <w:basedOn w:val="a0"/>
    <w:link w:val="5"/>
    <w:rsid w:val="00CD2724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ED205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alt">
    <w:name w:val="alt"/>
    <w:basedOn w:val="a"/>
    <w:rsid w:val="00123E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hljs-comment">
    <w:name w:val="hljs-comment"/>
    <w:basedOn w:val="a0"/>
    <w:rsid w:val="00123E84"/>
  </w:style>
  <w:style w:type="character" w:customStyle="1" w:styleId="hljs-keyword">
    <w:name w:val="hljs-keyword"/>
    <w:basedOn w:val="a0"/>
    <w:rsid w:val="00123E84"/>
  </w:style>
  <w:style w:type="character" w:customStyle="1" w:styleId="hljs-class">
    <w:name w:val="hljs-class"/>
    <w:basedOn w:val="a0"/>
    <w:rsid w:val="00123E84"/>
  </w:style>
  <w:style w:type="character" w:customStyle="1" w:styleId="hljs-title">
    <w:name w:val="hljs-title"/>
    <w:basedOn w:val="a0"/>
    <w:rsid w:val="00123E84"/>
  </w:style>
  <w:style w:type="character" w:customStyle="1" w:styleId="hljs-function">
    <w:name w:val="hljs-function"/>
    <w:basedOn w:val="a0"/>
    <w:rsid w:val="00123E84"/>
  </w:style>
  <w:style w:type="character" w:customStyle="1" w:styleId="hljs-params">
    <w:name w:val="hljs-params"/>
    <w:basedOn w:val="a0"/>
    <w:rsid w:val="00123E84"/>
  </w:style>
  <w:style w:type="character" w:customStyle="1" w:styleId="hljs-number">
    <w:name w:val="hljs-number"/>
    <w:basedOn w:val="a0"/>
    <w:rsid w:val="00123E84"/>
  </w:style>
  <w:style w:type="character" w:customStyle="1" w:styleId="hljs-string">
    <w:name w:val="hljs-string"/>
    <w:basedOn w:val="a0"/>
    <w:rsid w:val="00123E84"/>
  </w:style>
  <w:style w:type="character" w:customStyle="1" w:styleId="hljs-symbol">
    <w:name w:val="hljs-symbol"/>
    <w:basedOn w:val="a0"/>
    <w:rsid w:val="00E30E75"/>
  </w:style>
  <w:style w:type="paragraph" w:styleId="aa">
    <w:name w:val="List Paragraph"/>
    <w:basedOn w:val="a"/>
    <w:uiPriority w:val="99"/>
    <w:rsid w:val="00F30E56"/>
    <w:pPr>
      <w:ind w:firstLineChars="200" w:firstLine="420"/>
    </w:pPr>
  </w:style>
  <w:style w:type="table" w:styleId="ab">
    <w:name w:val="Table Grid"/>
    <w:basedOn w:val="a1"/>
    <w:rsid w:val="00B77F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literal">
    <w:name w:val="hljs-literal"/>
    <w:basedOn w:val="a0"/>
    <w:rsid w:val="00BD7AFD"/>
  </w:style>
  <w:style w:type="character" w:styleId="ac">
    <w:name w:val="Placeholder Text"/>
    <w:basedOn w:val="a0"/>
    <w:uiPriority w:val="99"/>
    <w:semiHidden/>
    <w:rsid w:val="009F73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4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rry%20z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6D1D-FCA6-489B-A3F5-A5FD3B664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1100</TotalTime>
  <Pages>3</Pages>
  <Words>4501</Words>
  <Characters>25662</Characters>
  <Application>Microsoft Office Word</Application>
  <DocSecurity>0</DocSecurity>
  <Lines>213</Lines>
  <Paragraphs>60</Paragraphs>
  <ScaleCrop>false</ScaleCrop>
  <Company>微软中国</Company>
  <LinksUpToDate>false</LinksUpToDate>
  <CharactersWithSpaces>30103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小鱼</dc:creator>
  <cp:lastModifiedBy>张 驰</cp:lastModifiedBy>
  <cp:revision>27</cp:revision>
  <cp:lastPrinted>2019-02-26T02:04:00Z</cp:lastPrinted>
  <dcterms:created xsi:type="dcterms:W3CDTF">2019-02-26T02:06:00Z</dcterms:created>
  <dcterms:modified xsi:type="dcterms:W3CDTF">2021-11-09T08:32:00Z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